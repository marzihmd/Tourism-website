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241CDF" w14:textId="77777777" w:rsidR="00A0668B" w:rsidRDefault="00A0668B" w:rsidP="0053012C">
      <w:pPr>
        <w:jc w:val="center"/>
        <w:rPr>
          <w:rFonts w:ascii="CongressSans" w:hAnsi="CongressSans"/>
          <w:b/>
          <w:sz w:val="32"/>
          <w:szCs w:val="32"/>
        </w:rPr>
      </w:pPr>
      <w:r>
        <w:rPr>
          <w:rFonts w:ascii="CongressSans" w:hAnsi="CongressSans"/>
          <w:b/>
          <w:sz w:val="40"/>
          <w:szCs w:val="40"/>
        </w:rPr>
        <w:t xml:space="preserve">Answers – </w:t>
      </w:r>
      <w:r w:rsidR="005550DA">
        <w:rPr>
          <w:rFonts w:ascii="CongressSans" w:hAnsi="CongressSans"/>
          <w:b/>
          <w:color w:val="000000"/>
          <w:sz w:val="32"/>
          <w:szCs w:val="32"/>
        </w:rPr>
        <w:t>Website Design</w:t>
      </w:r>
      <w:r w:rsidR="005550DA">
        <w:rPr>
          <w:rFonts w:ascii="CongressSans" w:hAnsi="CongressSans"/>
          <w:b/>
          <w:sz w:val="32"/>
          <w:szCs w:val="32"/>
        </w:rPr>
        <w:t xml:space="preserve"> Level 3</w:t>
      </w:r>
    </w:p>
    <w:p w14:paraId="44747F89" w14:textId="77777777" w:rsidR="003D54E2" w:rsidRDefault="005E7567" w:rsidP="00DF0DF7">
      <w:pPr>
        <w:jc w:val="center"/>
        <w:rPr>
          <w:rFonts w:ascii="CongressSans" w:hAnsi="CongressSans"/>
          <w:b/>
          <w:sz w:val="32"/>
          <w:szCs w:val="32"/>
        </w:rPr>
      </w:pPr>
      <w:r>
        <w:rPr>
          <w:rFonts w:ascii="CongressSans" w:hAnsi="CongressSans"/>
          <w:b/>
          <w:sz w:val="32"/>
          <w:szCs w:val="32"/>
        </w:rPr>
        <w:t>Assignment A</w:t>
      </w:r>
    </w:p>
    <w:p w14:paraId="444D9385" w14:textId="77777777" w:rsidR="003F3B36" w:rsidRDefault="003F3B36" w:rsidP="00165AAE">
      <w:pPr>
        <w:rPr>
          <w:rFonts w:ascii="CongressSans" w:hAnsi="CongressSans"/>
          <w:b/>
          <w:sz w:val="22"/>
          <w:szCs w:val="22"/>
        </w:rPr>
      </w:pPr>
    </w:p>
    <w:p w14:paraId="6F212C9B" w14:textId="77777777" w:rsidR="006132C7" w:rsidRDefault="0078790A" w:rsidP="00D31478">
      <w:pPr>
        <w:rPr>
          <w:rFonts w:ascii="CongressSans" w:hAnsi="CongressSans"/>
          <w:b/>
          <w:sz w:val="22"/>
          <w:szCs w:val="22"/>
        </w:rPr>
      </w:pPr>
      <w:r>
        <w:rPr>
          <w:rFonts w:ascii="CongressSans" w:hAnsi="CongressSans"/>
          <w:b/>
          <w:sz w:val="22"/>
          <w:szCs w:val="22"/>
        </w:rPr>
        <w:t>Task C1</w:t>
      </w:r>
    </w:p>
    <w:p w14:paraId="66B92799" w14:textId="77777777" w:rsidR="005E7567" w:rsidRPr="005E7567" w:rsidRDefault="005E7567" w:rsidP="005E7567">
      <w:pPr>
        <w:rPr>
          <w:rFonts w:ascii="CongressSans" w:hAnsi="CongressSans" w:cs="Arial"/>
          <w:sz w:val="22"/>
          <w:szCs w:val="22"/>
        </w:rPr>
      </w:pPr>
      <w:r w:rsidRPr="005E7567">
        <w:rPr>
          <w:rFonts w:ascii="CongressSans" w:hAnsi="CongressSans" w:cs="Arial"/>
          <w:sz w:val="22"/>
          <w:szCs w:val="22"/>
        </w:rPr>
        <w:t>Create a suitable test plan that will test your website using different web browsers.</w:t>
      </w:r>
    </w:p>
    <w:p w14:paraId="68310AFF" w14:textId="77777777" w:rsidR="005E7567" w:rsidRPr="005E7567" w:rsidRDefault="005E7567" w:rsidP="005E7567">
      <w:pPr>
        <w:rPr>
          <w:rFonts w:ascii="CongressSans" w:hAnsi="CongressSans" w:cs="Arial"/>
          <w:sz w:val="22"/>
          <w:szCs w:val="22"/>
        </w:rPr>
      </w:pPr>
    </w:p>
    <w:p w14:paraId="3C7FC07D" w14:textId="77777777" w:rsidR="009C0760" w:rsidRPr="005E7567" w:rsidRDefault="005E7567" w:rsidP="005E7567">
      <w:pPr>
        <w:rPr>
          <w:rFonts w:ascii="CongressSans" w:hAnsi="CongressSans"/>
          <w:sz w:val="22"/>
          <w:szCs w:val="22"/>
        </w:rPr>
      </w:pPr>
      <w:r w:rsidRPr="005E7567">
        <w:rPr>
          <w:rFonts w:ascii="CongressSans" w:hAnsi="CongressSans" w:cs="Arial"/>
          <w:b/>
          <w:sz w:val="22"/>
          <w:szCs w:val="22"/>
        </w:rPr>
        <w:t>Note</w:t>
      </w:r>
      <w:r w:rsidRPr="005E7567">
        <w:rPr>
          <w:rFonts w:ascii="CongressSans" w:hAnsi="CongressSans" w:cs="Arial"/>
          <w:sz w:val="22"/>
          <w:szCs w:val="22"/>
        </w:rPr>
        <w:t xml:space="preserve">: Ensure that your test plan has at least </w:t>
      </w:r>
      <w:r w:rsidRPr="005E7567">
        <w:rPr>
          <w:rFonts w:ascii="CongressSans" w:hAnsi="CongressSans" w:cs="Arial"/>
          <w:b/>
          <w:sz w:val="22"/>
          <w:szCs w:val="22"/>
        </w:rPr>
        <w:t>five</w:t>
      </w:r>
      <w:r w:rsidRPr="005E7567">
        <w:rPr>
          <w:rFonts w:ascii="CongressSans" w:hAnsi="CongressSans" w:cs="Arial"/>
          <w:sz w:val="22"/>
          <w:szCs w:val="22"/>
        </w:rPr>
        <w:t xml:space="preserve"> tests.</w:t>
      </w:r>
    </w:p>
    <w:p w14:paraId="0C084BD0" w14:textId="2E3A7E96" w:rsidR="0078790A" w:rsidRDefault="0078790A" w:rsidP="0078790A">
      <w:pPr>
        <w:rPr>
          <w:rFonts w:ascii="CongressSans" w:hAnsi="CongressSans"/>
          <w:b/>
          <w:sz w:val="22"/>
          <w:szCs w:val="22"/>
        </w:rPr>
      </w:pPr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359"/>
      </w:tblGrid>
      <w:tr w:rsidR="0053012C" w:rsidRPr="00BE3C2C" w14:paraId="2ED8F30B" w14:textId="77777777" w:rsidTr="0053012C">
        <w:tc>
          <w:tcPr>
            <w:tcW w:w="8359" w:type="dxa"/>
          </w:tcPr>
          <w:p w14:paraId="4A8CF78F" w14:textId="206B06E3" w:rsidR="002E192B" w:rsidRDefault="0053012C" w:rsidP="0053012C">
            <w:pPr>
              <w:rPr>
                <w:rFonts w:ascii="CongressSans" w:hAnsi="CongressSans"/>
                <w:b/>
                <w:sz w:val="22"/>
                <w:szCs w:val="22"/>
              </w:rPr>
            </w:pPr>
            <w:r>
              <w:rPr>
                <w:rFonts w:ascii="CongressSans" w:hAnsi="CongressSans"/>
                <w:b/>
                <w:noProof/>
                <w:sz w:val="22"/>
                <w:szCs w:val="22"/>
              </w:rPr>
              <w:drawing>
                <wp:anchor distT="0" distB="0" distL="114300" distR="114300" simplePos="0" relativeHeight="251658240" behindDoc="0" locked="0" layoutInCell="1" allowOverlap="1" wp14:anchorId="4392E69D" wp14:editId="26201E0C">
                  <wp:simplePos x="0" y="0"/>
                  <wp:positionH relativeFrom="column">
                    <wp:posOffset>1700992</wp:posOffset>
                  </wp:positionH>
                  <wp:positionV relativeFrom="paragraph">
                    <wp:posOffset>462</wp:posOffset>
                  </wp:positionV>
                  <wp:extent cx="3445422" cy="2153285"/>
                  <wp:effectExtent l="0" t="0" r="0" b="5715"/>
                  <wp:wrapSquare wrapText="bothSides"/>
                  <wp:docPr id="1843252633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3252633" name="Picture 1" descr="A screenshot of a computer&#10;&#10;Description automatically generated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5422" cy="2153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740ED013" w14:textId="60108D25" w:rsidR="0053012C" w:rsidRDefault="00466F57" w:rsidP="0053012C">
            <w:pPr>
              <w:rPr>
                <w:rFonts w:ascii="CongressSans" w:hAnsi="CongressSans"/>
                <w:b/>
                <w:sz w:val="22"/>
                <w:szCs w:val="22"/>
              </w:rPr>
            </w:pPr>
            <w:r>
              <w:rPr>
                <w:rFonts w:ascii="CongressSans" w:hAnsi="CongressSans"/>
                <w:b/>
                <w:noProof/>
                <w:sz w:val="22"/>
                <w:szCs w:val="22"/>
              </w:rPr>
              <w:drawing>
                <wp:anchor distT="0" distB="0" distL="114300" distR="114300" simplePos="0" relativeHeight="251663360" behindDoc="0" locked="0" layoutInCell="1" allowOverlap="1" wp14:anchorId="6D2A3375" wp14:editId="3C5FE6D0">
                  <wp:simplePos x="0" y="0"/>
                  <wp:positionH relativeFrom="column">
                    <wp:posOffset>89062</wp:posOffset>
                  </wp:positionH>
                  <wp:positionV relativeFrom="paragraph">
                    <wp:posOffset>24765</wp:posOffset>
                  </wp:positionV>
                  <wp:extent cx="252730" cy="258445"/>
                  <wp:effectExtent l="0" t="0" r="1270" b="0"/>
                  <wp:wrapThrough wrapText="bothSides">
                    <wp:wrapPolygon edited="0">
                      <wp:start x="3256" y="0"/>
                      <wp:lineTo x="0" y="0"/>
                      <wp:lineTo x="0" y="15921"/>
                      <wp:lineTo x="2171" y="20167"/>
                      <wp:lineTo x="3256" y="20167"/>
                      <wp:lineTo x="17367" y="20167"/>
                      <wp:lineTo x="18452" y="20167"/>
                      <wp:lineTo x="20623" y="15921"/>
                      <wp:lineTo x="20623" y="3184"/>
                      <wp:lineTo x="18452" y="0"/>
                      <wp:lineTo x="3256" y="0"/>
                    </wp:wrapPolygon>
                  </wp:wrapThrough>
                  <wp:docPr id="11947569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4756938" name="Picture 1194756938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730" cy="258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53012C">
              <w:rPr>
                <w:rFonts w:ascii="CongressSans" w:hAnsi="CongressSans"/>
                <w:b/>
                <w:sz w:val="22"/>
                <w:szCs w:val="22"/>
              </w:rPr>
              <w:t>Test website on Firefox.</w:t>
            </w:r>
          </w:p>
          <w:p w14:paraId="44C3ACD1" w14:textId="1C897314" w:rsidR="0053012C" w:rsidRDefault="0053012C" w:rsidP="0053012C">
            <w:pPr>
              <w:rPr>
                <w:rFonts w:ascii="CongressSans" w:hAnsi="CongressSans"/>
                <w:b/>
                <w:sz w:val="22"/>
                <w:szCs w:val="22"/>
              </w:rPr>
            </w:pPr>
          </w:p>
          <w:p w14:paraId="4F83A3E4" w14:textId="519F1C19" w:rsidR="0053012C" w:rsidRDefault="0053012C" w:rsidP="0053012C">
            <w:pPr>
              <w:rPr>
                <w:rFonts w:ascii="CongressSans" w:hAnsi="CongressSans"/>
                <w:b/>
                <w:sz w:val="22"/>
                <w:szCs w:val="22"/>
              </w:rPr>
            </w:pPr>
          </w:p>
          <w:p w14:paraId="343F35DC" w14:textId="77777777" w:rsidR="0053012C" w:rsidRDefault="0053012C" w:rsidP="0053012C">
            <w:pPr>
              <w:rPr>
                <w:rFonts w:ascii="CongressSans" w:hAnsi="CongressSans"/>
                <w:b/>
                <w:sz w:val="22"/>
                <w:szCs w:val="22"/>
              </w:rPr>
            </w:pPr>
          </w:p>
          <w:p w14:paraId="7EB40141" w14:textId="77777777" w:rsidR="0053012C" w:rsidRDefault="0053012C" w:rsidP="0053012C">
            <w:pPr>
              <w:rPr>
                <w:rFonts w:ascii="CongressSans" w:hAnsi="CongressSans"/>
                <w:b/>
                <w:sz w:val="22"/>
                <w:szCs w:val="22"/>
              </w:rPr>
            </w:pPr>
          </w:p>
          <w:p w14:paraId="72748B53" w14:textId="77777777" w:rsidR="0053012C" w:rsidRDefault="0053012C" w:rsidP="0053012C">
            <w:pPr>
              <w:rPr>
                <w:rFonts w:ascii="CongressSans" w:hAnsi="CongressSans"/>
                <w:b/>
                <w:sz w:val="22"/>
                <w:szCs w:val="22"/>
              </w:rPr>
            </w:pPr>
          </w:p>
          <w:p w14:paraId="54A883CB" w14:textId="77777777" w:rsidR="0053012C" w:rsidRDefault="0053012C" w:rsidP="0053012C">
            <w:pPr>
              <w:rPr>
                <w:rFonts w:ascii="CongressSans" w:hAnsi="CongressSans"/>
                <w:b/>
                <w:sz w:val="22"/>
                <w:szCs w:val="22"/>
              </w:rPr>
            </w:pPr>
          </w:p>
          <w:p w14:paraId="05D9E440" w14:textId="77777777" w:rsidR="0053012C" w:rsidRDefault="0053012C" w:rsidP="0053012C">
            <w:pPr>
              <w:rPr>
                <w:rFonts w:ascii="CongressSans" w:hAnsi="CongressSans"/>
                <w:b/>
                <w:sz w:val="22"/>
                <w:szCs w:val="22"/>
              </w:rPr>
            </w:pPr>
          </w:p>
          <w:p w14:paraId="5534F9C1" w14:textId="77777777" w:rsidR="0053012C" w:rsidRDefault="0053012C" w:rsidP="0053012C">
            <w:pPr>
              <w:rPr>
                <w:rFonts w:ascii="CongressSans" w:hAnsi="CongressSans"/>
                <w:b/>
                <w:sz w:val="22"/>
                <w:szCs w:val="22"/>
              </w:rPr>
            </w:pPr>
          </w:p>
          <w:p w14:paraId="7943E543" w14:textId="77777777" w:rsidR="0053012C" w:rsidRDefault="0053012C" w:rsidP="0053012C">
            <w:pPr>
              <w:rPr>
                <w:rFonts w:ascii="CongressSans" w:hAnsi="CongressSans"/>
                <w:b/>
                <w:sz w:val="22"/>
                <w:szCs w:val="22"/>
              </w:rPr>
            </w:pPr>
          </w:p>
          <w:p w14:paraId="0D428D5B" w14:textId="77777777" w:rsidR="0053012C" w:rsidRDefault="0053012C" w:rsidP="0053012C">
            <w:pPr>
              <w:rPr>
                <w:rFonts w:ascii="CongressSans" w:hAnsi="CongressSans"/>
                <w:b/>
                <w:sz w:val="22"/>
                <w:szCs w:val="22"/>
              </w:rPr>
            </w:pPr>
          </w:p>
          <w:p w14:paraId="1B406766" w14:textId="77777777" w:rsidR="0053012C" w:rsidRDefault="0053012C" w:rsidP="0053012C">
            <w:pPr>
              <w:rPr>
                <w:rFonts w:ascii="CongressSans" w:hAnsi="CongressSans"/>
                <w:b/>
                <w:sz w:val="22"/>
                <w:szCs w:val="22"/>
              </w:rPr>
            </w:pPr>
          </w:p>
          <w:p w14:paraId="2B8CC25E" w14:textId="77777777" w:rsidR="0053012C" w:rsidRDefault="0053012C" w:rsidP="0053012C">
            <w:pPr>
              <w:rPr>
                <w:rFonts w:ascii="CongressSans" w:hAnsi="CongressSans"/>
                <w:b/>
                <w:sz w:val="22"/>
                <w:szCs w:val="22"/>
              </w:rPr>
            </w:pPr>
          </w:p>
          <w:p w14:paraId="4906CA96" w14:textId="77777777" w:rsidR="0053012C" w:rsidRDefault="0053012C" w:rsidP="0053012C">
            <w:pPr>
              <w:rPr>
                <w:rFonts w:ascii="CongressSans" w:hAnsi="CongressSans"/>
                <w:b/>
                <w:sz w:val="22"/>
                <w:szCs w:val="22"/>
              </w:rPr>
            </w:pPr>
          </w:p>
          <w:p w14:paraId="4713F313" w14:textId="77777777" w:rsidR="0053012C" w:rsidRDefault="0053012C" w:rsidP="0053012C">
            <w:pPr>
              <w:rPr>
                <w:rFonts w:ascii="CongressSans" w:hAnsi="CongressSans"/>
                <w:b/>
                <w:sz w:val="22"/>
                <w:szCs w:val="22"/>
              </w:rPr>
            </w:pPr>
          </w:p>
          <w:p w14:paraId="1959EB35" w14:textId="77777777" w:rsidR="0053012C" w:rsidRDefault="0053012C" w:rsidP="0053012C">
            <w:pPr>
              <w:rPr>
                <w:rFonts w:ascii="CongressSans" w:hAnsi="CongressSans"/>
                <w:b/>
                <w:sz w:val="22"/>
                <w:szCs w:val="22"/>
              </w:rPr>
            </w:pPr>
          </w:p>
          <w:p w14:paraId="2440AA44" w14:textId="77777777" w:rsidR="0053012C" w:rsidRDefault="0053012C" w:rsidP="0053012C">
            <w:pPr>
              <w:rPr>
                <w:rFonts w:ascii="CongressSans" w:hAnsi="CongressSans"/>
                <w:b/>
                <w:sz w:val="22"/>
                <w:szCs w:val="22"/>
              </w:rPr>
            </w:pPr>
          </w:p>
          <w:p w14:paraId="67216F3A" w14:textId="77777777" w:rsidR="0053012C" w:rsidRDefault="0053012C" w:rsidP="0053012C">
            <w:pPr>
              <w:rPr>
                <w:rFonts w:ascii="CongressSans" w:hAnsi="CongressSans"/>
                <w:b/>
                <w:sz w:val="22"/>
                <w:szCs w:val="22"/>
              </w:rPr>
            </w:pPr>
          </w:p>
          <w:p w14:paraId="600AB942" w14:textId="673D865D" w:rsidR="0053012C" w:rsidRDefault="0053012C" w:rsidP="0053012C">
            <w:pPr>
              <w:rPr>
                <w:rFonts w:ascii="CongressSans" w:hAnsi="CongressSans"/>
                <w:b/>
                <w:sz w:val="22"/>
                <w:szCs w:val="22"/>
              </w:rPr>
            </w:pPr>
            <w:r>
              <w:rPr>
                <w:rFonts w:ascii="CongressSans" w:hAnsi="CongressSans"/>
                <w:b/>
                <w:noProof/>
                <w:sz w:val="22"/>
                <w:szCs w:val="22"/>
              </w:rPr>
              <w:drawing>
                <wp:anchor distT="0" distB="0" distL="114300" distR="114300" simplePos="0" relativeHeight="251659264" behindDoc="0" locked="0" layoutInCell="1" allowOverlap="1" wp14:anchorId="5F63D852" wp14:editId="014297EC">
                  <wp:simplePos x="0" y="0"/>
                  <wp:positionH relativeFrom="column">
                    <wp:posOffset>1701165</wp:posOffset>
                  </wp:positionH>
                  <wp:positionV relativeFrom="paragraph">
                    <wp:posOffset>117356</wp:posOffset>
                  </wp:positionV>
                  <wp:extent cx="3446145" cy="2201545"/>
                  <wp:effectExtent l="0" t="0" r="0" b="0"/>
                  <wp:wrapSquare wrapText="bothSides"/>
                  <wp:docPr id="1959677323" name="Picture 2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9677323" name="Picture 2" descr="A screenshot of a computer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6145" cy="2201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DC79EBA" w14:textId="4654618B" w:rsidR="0053012C" w:rsidRDefault="0053012C" w:rsidP="0053012C">
            <w:pPr>
              <w:rPr>
                <w:rFonts w:ascii="CongressSans" w:hAnsi="CongressSans"/>
                <w:b/>
                <w:sz w:val="22"/>
                <w:szCs w:val="22"/>
              </w:rPr>
            </w:pPr>
          </w:p>
          <w:p w14:paraId="35A54900" w14:textId="4EDB0025" w:rsidR="0053012C" w:rsidRDefault="00466F57" w:rsidP="0053012C">
            <w:pPr>
              <w:rPr>
                <w:rFonts w:ascii="CongressSans" w:hAnsi="CongressSans"/>
                <w:b/>
                <w:sz w:val="22"/>
                <w:szCs w:val="22"/>
              </w:rPr>
            </w:pPr>
            <w:r>
              <w:rPr>
                <w:rFonts w:ascii="CongressSans" w:hAnsi="CongressSans"/>
                <w:b/>
                <w:noProof/>
                <w:sz w:val="22"/>
                <w:szCs w:val="22"/>
              </w:rPr>
              <w:drawing>
                <wp:anchor distT="0" distB="0" distL="114300" distR="114300" simplePos="0" relativeHeight="251664384" behindDoc="0" locked="0" layoutInCell="1" allowOverlap="1" wp14:anchorId="42A16415" wp14:editId="531E74EB">
                  <wp:simplePos x="0" y="0"/>
                  <wp:positionH relativeFrom="column">
                    <wp:posOffset>3810</wp:posOffset>
                  </wp:positionH>
                  <wp:positionV relativeFrom="paragraph">
                    <wp:posOffset>-5080</wp:posOffset>
                  </wp:positionV>
                  <wp:extent cx="402077" cy="402077"/>
                  <wp:effectExtent l="0" t="0" r="0" b="4445"/>
                  <wp:wrapThrough wrapText="bothSides">
                    <wp:wrapPolygon edited="0">
                      <wp:start x="7507" y="0"/>
                      <wp:lineTo x="4095" y="2730"/>
                      <wp:lineTo x="0" y="8872"/>
                      <wp:lineTo x="0" y="13649"/>
                      <wp:lineTo x="6825" y="21156"/>
                      <wp:lineTo x="14332" y="21156"/>
                      <wp:lineTo x="16379" y="19791"/>
                      <wp:lineTo x="20474" y="14332"/>
                      <wp:lineTo x="20474" y="8872"/>
                      <wp:lineTo x="18427" y="4095"/>
                      <wp:lineTo x="14332" y="0"/>
                      <wp:lineTo x="7507" y="0"/>
                    </wp:wrapPolygon>
                  </wp:wrapThrough>
                  <wp:docPr id="498306593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8306593" name="Picture 498306593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077" cy="4020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53012C">
              <w:rPr>
                <w:rFonts w:ascii="CongressSans" w:hAnsi="CongressSans"/>
                <w:b/>
                <w:sz w:val="22"/>
                <w:szCs w:val="22"/>
              </w:rPr>
              <w:t>Test website on Microsoft Edge.</w:t>
            </w:r>
          </w:p>
          <w:p w14:paraId="5EEA4818" w14:textId="77777777" w:rsidR="0053012C" w:rsidRDefault="0053012C" w:rsidP="0053012C">
            <w:pPr>
              <w:rPr>
                <w:rFonts w:ascii="CongressSans" w:hAnsi="CongressSans"/>
                <w:b/>
                <w:sz w:val="22"/>
                <w:szCs w:val="22"/>
              </w:rPr>
            </w:pPr>
          </w:p>
          <w:p w14:paraId="17334557" w14:textId="77777777" w:rsidR="0053012C" w:rsidRDefault="0053012C" w:rsidP="0053012C">
            <w:pPr>
              <w:rPr>
                <w:rFonts w:ascii="CongressSans" w:hAnsi="CongressSans"/>
                <w:b/>
                <w:sz w:val="22"/>
                <w:szCs w:val="22"/>
              </w:rPr>
            </w:pPr>
          </w:p>
          <w:p w14:paraId="506ABBA8" w14:textId="77777777" w:rsidR="0053012C" w:rsidRDefault="0053012C" w:rsidP="0053012C">
            <w:pPr>
              <w:rPr>
                <w:rFonts w:ascii="CongressSans" w:hAnsi="CongressSans"/>
                <w:b/>
                <w:sz w:val="22"/>
                <w:szCs w:val="22"/>
              </w:rPr>
            </w:pPr>
          </w:p>
          <w:p w14:paraId="113CE382" w14:textId="77777777" w:rsidR="0053012C" w:rsidRDefault="0053012C" w:rsidP="0053012C">
            <w:pPr>
              <w:rPr>
                <w:rFonts w:ascii="CongressSans" w:hAnsi="CongressSans"/>
                <w:b/>
                <w:sz w:val="22"/>
                <w:szCs w:val="22"/>
              </w:rPr>
            </w:pPr>
          </w:p>
          <w:p w14:paraId="150C27D6" w14:textId="77777777" w:rsidR="0053012C" w:rsidRDefault="0053012C" w:rsidP="0053012C">
            <w:pPr>
              <w:rPr>
                <w:rFonts w:ascii="CongressSans" w:hAnsi="CongressSans"/>
                <w:b/>
                <w:sz w:val="22"/>
                <w:szCs w:val="22"/>
              </w:rPr>
            </w:pPr>
          </w:p>
          <w:p w14:paraId="369095AA" w14:textId="77777777" w:rsidR="0053012C" w:rsidRDefault="0053012C" w:rsidP="0053012C">
            <w:pPr>
              <w:rPr>
                <w:rFonts w:ascii="CongressSans" w:hAnsi="CongressSans"/>
                <w:b/>
                <w:sz w:val="22"/>
                <w:szCs w:val="22"/>
              </w:rPr>
            </w:pPr>
          </w:p>
          <w:p w14:paraId="68D3C428" w14:textId="77777777" w:rsidR="0053012C" w:rsidRDefault="0053012C" w:rsidP="0053012C">
            <w:pPr>
              <w:rPr>
                <w:rFonts w:ascii="CongressSans" w:hAnsi="CongressSans"/>
                <w:b/>
                <w:sz w:val="22"/>
                <w:szCs w:val="22"/>
              </w:rPr>
            </w:pPr>
          </w:p>
          <w:p w14:paraId="73BD9DE9" w14:textId="77777777" w:rsidR="0053012C" w:rsidRDefault="0053012C" w:rsidP="0053012C">
            <w:pPr>
              <w:rPr>
                <w:rFonts w:ascii="CongressSans" w:hAnsi="CongressSans"/>
                <w:b/>
                <w:sz w:val="22"/>
                <w:szCs w:val="22"/>
              </w:rPr>
            </w:pPr>
          </w:p>
          <w:p w14:paraId="18319C8C" w14:textId="77777777" w:rsidR="0053012C" w:rsidRDefault="0053012C" w:rsidP="0053012C">
            <w:pPr>
              <w:rPr>
                <w:rFonts w:ascii="CongressSans" w:hAnsi="CongressSans"/>
                <w:b/>
                <w:sz w:val="22"/>
                <w:szCs w:val="22"/>
              </w:rPr>
            </w:pPr>
          </w:p>
          <w:p w14:paraId="7B127259" w14:textId="77777777" w:rsidR="0053012C" w:rsidRDefault="0053012C" w:rsidP="0053012C">
            <w:pPr>
              <w:rPr>
                <w:rFonts w:ascii="CongressSans" w:hAnsi="CongressSans"/>
                <w:b/>
                <w:sz w:val="22"/>
                <w:szCs w:val="22"/>
              </w:rPr>
            </w:pPr>
          </w:p>
          <w:p w14:paraId="6935EDE5" w14:textId="64759C74" w:rsidR="0053012C" w:rsidRDefault="0053012C" w:rsidP="0053012C">
            <w:pPr>
              <w:rPr>
                <w:rFonts w:ascii="CongressSans" w:hAnsi="CongressSans"/>
                <w:b/>
                <w:sz w:val="22"/>
                <w:szCs w:val="22"/>
              </w:rPr>
            </w:pPr>
          </w:p>
          <w:p w14:paraId="1260CBC3" w14:textId="3C7519A4" w:rsidR="0053012C" w:rsidRDefault="0053012C" w:rsidP="0053012C">
            <w:pPr>
              <w:rPr>
                <w:rFonts w:ascii="CongressSans" w:hAnsi="CongressSans"/>
                <w:b/>
                <w:sz w:val="22"/>
                <w:szCs w:val="22"/>
              </w:rPr>
            </w:pPr>
            <w:r>
              <w:rPr>
                <w:rFonts w:ascii="CongressSans" w:hAnsi="CongressSans"/>
                <w:b/>
                <w:noProof/>
                <w:sz w:val="22"/>
                <w:szCs w:val="22"/>
              </w:rPr>
              <w:lastRenderedPageBreak/>
              <w:drawing>
                <wp:anchor distT="0" distB="0" distL="114300" distR="114300" simplePos="0" relativeHeight="251660288" behindDoc="0" locked="0" layoutInCell="1" allowOverlap="1" wp14:anchorId="5991C228" wp14:editId="5E6C080D">
                  <wp:simplePos x="0" y="0"/>
                  <wp:positionH relativeFrom="column">
                    <wp:posOffset>1943735</wp:posOffset>
                  </wp:positionH>
                  <wp:positionV relativeFrom="paragraph">
                    <wp:posOffset>63367</wp:posOffset>
                  </wp:positionV>
                  <wp:extent cx="3240000" cy="2761054"/>
                  <wp:effectExtent l="0" t="0" r="0" b="0"/>
                  <wp:wrapSquare wrapText="bothSides"/>
                  <wp:docPr id="400310232" name="Picture 4" descr="A screenshot of a websit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0310232" name="Picture 4" descr="A screenshot of a website&#10;&#10;Description automatically generated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2761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  <w:p w14:paraId="0993871D" w14:textId="370E6BA2" w:rsidR="0053012C" w:rsidRDefault="0053012C" w:rsidP="0053012C">
            <w:pPr>
              <w:rPr>
                <w:rFonts w:ascii="CongressSans" w:hAnsi="CongressSans"/>
                <w:b/>
                <w:sz w:val="22"/>
                <w:szCs w:val="22"/>
              </w:rPr>
            </w:pPr>
          </w:p>
          <w:p w14:paraId="1F41CE61" w14:textId="6D102236" w:rsidR="0053012C" w:rsidRDefault="00466F57" w:rsidP="0053012C">
            <w:pPr>
              <w:rPr>
                <w:rFonts w:ascii="CongressSans" w:hAnsi="CongressSans"/>
                <w:b/>
                <w:sz w:val="22"/>
                <w:szCs w:val="22"/>
              </w:rPr>
            </w:pPr>
            <w:r>
              <w:rPr>
                <w:rFonts w:ascii="CongressSans" w:hAnsi="CongressSans"/>
                <w:b/>
                <w:noProof/>
                <w:sz w:val="22"/>
                <w:szCs w:val="22"/>
              </w:rPr>
              <w:drawing>
                <wp:anchor distT="0" distB="0" distL="114300" distR="114300" simplePos="0" relativeHeight="251665408" behindDoc="0" locked="0" layoutInCell="1" allowOverlap="1" wp14:anchorId="5D692205" wp14:editId="2057034F">
                  <wp:simplePos x="0" y="0"/>
                  <wp:positionH relativeFrom="column">
                    <wp:posOffset>44842</wp:posOffset>
                  </wp:positionH>
                  <wp:positionV relativeFrom="paragraph">
                    <wp:posOffset>103505</wp:posOffset>
                  </wp:positionV>
                  <wp:extent cx="511810" cy="511810"/>
                  <wp:effectExtent l="0" t="0" r="0" b="0"/>
                  <wp:wrapThrough wrapText="bothSides">
                    <wp:wrapPolygon edited="0">
                      <wp:start x="6968" y="536"/>
                      <wp:lineTo x="3752" y="3216"/>
                      <wp:lineTo x="536" y="7504"/>
                      <wp:lineTo x="536" y="12864"/>
                      <wp:lineTo x="4288" y="18759"/>
                      <wp:lineTo x="6968" y="20367"/>
                      <wp:lineTo x="13935" y="20367"/>
                      <wp:lineTo x="16615" y="18759"/>
                      <wp:lineTo x="20367" y="12328"/>
                      <wp:lineTo x="20367" y="7504"/>
                      <wp:lineTo x="17151" y="3216"/>
                      <wp:lineTo x="13935" y="536"/>
                      <wp:lineTo x="6968" y="536"/>
                    </wp:wrapPolygon>
                  </wp:wrapThrough>
                  <wp:docPr id="460450236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0450236" name="Picture 460450236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810" cy="511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1737F9E" w14:textId="567CA0F6" w:rsidR="0053012C" w:rsidRDefault="0053012C" w:rsidP="0053012C">
            <w:pPr>
              <w:rPr>
                <w:rFonts w:ascii="CongressSans" w:hAnsi="CongressSans"/>
                <w:b/>
                <w:sz w:val="22"/>
                <w:szCs w:val="22"/>
              </w:rPr>
            </w:pPr>
            <w:r>
              <w:rPr>
                <w:rFonts w:ascii="CongressSans" w:hAnsi="CongressSans"/>
                <w:b/>
                <w:sz w:val="22"/>
                <w:szCs w:val="22"/>
              </w:rPr>
              <w:t xml:space="preserve">Test website on </w:t>
            </w:r>
            <w:r w:rsidR="00466F57">
              <w:rPr>
                <w:rFonts w:ascii="CongressSans" w:hAnsi="CongressSans"/>
                <w:b/>
                <w:sz w:val="22"/>
                <w:szCs w:val="22"/>
              </w:rPr>
              <w:t>Safari.</w:t>
            </w:r>
          </w:p>
          <w:p w14:paraId="36885AAF" w14:textId="1479B040" w:rsidR="0053012C" w:rsidRDefault="0053012C" w:rsidP="0053012C">
            <w:pPr>
              <w:rPr>
                <w:rFonts w:ascii="CongressSans" w:hAnsi="CongressSans"/>
                <w:b/>
                <w:sz w:val="22"/>
                <w:szCs w:val="22"/>
              </w:rPr>
            </w:pPr>
          </w:p>
          <w:p w14:paraId="1E934DB3" w14:textId="6E9481B6" w:rsidR="0053012C" w:rsidRDefault="0053012C" w:rsidP="0053012C">
            <w:pPr>
              <w:rPr>
                <w:rFonts w:ascii="CongressSans" w:hAnsi="CongressSans"/>
                <w:b/>
                <w:sz w:val="22"/>
                <w:szCs w:val="22"/>
              </w:rPr>
            </w:pPr>
          </w:p>
          <w:p w14:paraId="0DFC85B7" w14:textId="6A1302F2" w:rsidR="0053012C" w:rsidRDefault="0053012C" w:rsidP="0053012C">
            <w:pPr>
              <w:rPr>
                <w:rFonts w:ascii="CongressSans" w:hAnsi="CongressSans"/>
                <w:b/>
                <w:sz w:val="22"/>
                <w:szCs w:val="22"/>
              </w:rPr>
            </w:pPr>
          </w:p>
          <w:p w14:paraId="132A494A" w14:textId="5897FD61" w:rsidR="0053012C" w:rsidRDefault="0053012C" w:rsidP="0053012C">
            <w:pPr>
              <w:rPr>
                <w:rFonts w:ascii="CongressSans" w:hAnsi="CongressSans"/>
                <w:b/>
                <w:sz w:val="22"/>
                <w:szCs w:val="22"/>
              </w:rPr>
            </w:pPr>
          </w:p>
          <w:p w14:paraId="37012084" w14:textId="34CDE81A" w:rsidR="0053012C" w:rsidRDefault="0053012C" w:rsidP="0053012C">
            <w:pPr>
              <w:rPr>
                <w:rFonts w:ascii="CongressSans" w:hAnsi="CongressSans"/>
                <w:b/>
                <w:sz w:val="22"/>
                <w:szCs w:val="22"/>
              </w:rPr>
            </w:pPr>
          </w:p>
          <w:p w14:paraId="30C18DB0" w14:textId="137F1768" w:rsidR="0053012C" w:rsidRDefault="0053012C" w:rsidP="0053012C">
            <w:pPr>
              <w:rPr>
                <w:rFonts w:ascii="CongressSans" w:hAnsi="CongressSans"/>
                <w:b/>
                <w:sz w:val="22"/>
                <w:szCs w:val="22"/>
              </w:rPr>
            </w:pPr>
          </w:p>
          <w:p w14:paraId="2AE86E5B" w14:textId="2763790A" w:rsidR="0053012C" w:rsidRDefault="0053012C" w:rsidP="0053012C">
            <w:pPr>
              <w:rPr>
                <w:rFonts w:ascii="CongressSans" w:hAnsi="CongressSans"/>
                <w:b/>
                <w:sz w:val="22"/>
                <w:szCs w:val="22"/>
              </w:rPr>
            </w:pPr>
          </w:p>
          <w:p w14:paraId="39F400E1" w14:textId="20B2F0CE" w:rsidR="0053012C" w:rsidRDefault="0053012C" w:rsidP="0053012C">
            <w:pPr>
              <w:rPr>
                <w:rFonts w:ascii="CongressSans" w:hAnsi="CongressSans"/>
                <w:b/>
                <w:sz w:val="22"/>
                <w:szCs w:val="22"/>
              </w:rPr>
            </w:pPr>
          </w:p>
          <w:p w14:paraId="5C413E8E" w14:textId="73F74555" w:rsidR="0053012C" w:rsidRDefault="0053012C" w:rsidP="0053012C">
            <w:pPr>
              <w:rPr>
                <w:rFonts w:ascii="CongressSans" w:hAnsi="CongressSans"/>
                <w:b/>
                <w:sz w:val="22"/>
                <w:szCs w:val="22"/>
              </w:rPr>
            </w:pPr>
          </w:p>
          <w:p w14:paraId="66B5EC3F" w14:textId="46C228C0" w:rsidR="0053012C" w:rsidRDefault="0053012C" w:rsidP="0053012C">
            <w:pPr>
              <w:rPr>
                <w:rFonts w:ascii="CongressSans" w:hAnsi="CongressSans"/>
                <w:b/>
                <w:sz w:val="22"/>
                <w:szCs w:val="22"/>
              </w:rPr>
            </w:pPr>
          </w:p>
          <w:p w14:paraId="4BA5C458" w14:textId="5B809335" w:rsidR="0053012C" w:rsidRDefault="0053012C" w:rsidP="0053012C">
            <w:pPr>
              <w:rPr>
                <w:rFonts w:ascii="CongressSans" w:hAnsi="CongressSans"/>
                <w:b/>
                <w:sz w:val="22"/>
                <w:szCs w:val="22"/>
              </w:rPr>
            </w:pPr>
          </w:p>
          <w:p w14:paraId="51C6D768" w14:textId="34FC46F0" w:rsidR="0053012C" w:rsidRDefault="0053012C" w:rsidP="0053012C">
            <w:pPr>
              <w:rPr>
                <w:rFonts w:ascii="CongressSans" w:hAnsi="CongressSans"/>
                <w:b/>
                <w:sz w:val="22"/>
                <w:szCs w:val="22"/>
              </w:rPr>
            </w:pPr>
          </w:p>
          <w:p w14:paraId="1AE623BE" w14:textId="623B0A80" w:rsidR="0053012C" w:rsidRDefault="0053012C" w:rsidP="0053012C">
            <w:pPr>
              <w:rPr>
                <w:rFonts w:ascii="CongressSans" w:hAnsi="CongressSans"/>
                <w:b/>
                <w:sz w:val="22"/>
                <w:szCs w:val="22"/>
              </w:rPr>
            </w:pPr>
          </w:p>
          <w:p w14:paraId="3C527C84" w14:textId="19478430" w:rsidR="0053012C" w:rsidRDefault="0053012C" w:rsidP="0053012C">
            <w:pPr>
              <w:rPr>
                <w:rFonts w:ascii="CongressSans" w:hAnsi="CongressSans"/>
                <w:b/>
                <w:sz w:val="22"/>
                <w:szCs w:val="22"/>
              </w:rPr>
            </w:pPr>
          </w:p>
          <w:p w14:paraId="6AECD449" w14:textId="3645B58A" w:rsidR="0053012C" w:rsidRDefault="0053012C" w:rsidP="0053012C">
            <w:pPr>
              <w:rPr>
                <w:rFonts w:ascii="CongressSans" w:hAnsi="CongressSans"/>
                <w:b/>
                <w:sz w:val="22"/>
                <w:szCs w:val="22"/>
              </w:rPr>
            </w:pPr>
          </w:p>
          <w:p w14:paraId="50C2A2BB" w14:textId="4C838B7E" w:rsidR="0053012C" w:rsidRDefault="00DF0DF7" w:rsidP="0053012C">
            <w:pPr>
              <w:rPr>
                <w:rFonts w:ascii="CongressSans" w:hAnsi="CongressSans"/>
                <w:b/>
                <w:sz w:val="22"/>
                <w:szCs w:val="22"/>
              </w:rPr>
            </w:pPr>
            <w:r>
              <w:rPr>
                <w:rFonts w:ascii="CongressSans" w:hAnsi="CongressSans"/>
                <w:b/>
                <w:noProof/>
                <w:sz w:val="22"/>
                <w:szCs w:val="22"/>
              </w:rPr>
              <w:drawing>
                <wp:anchor distT="0" distB="0" distL="114300" distR="114300" simplePos="0" relativeHeight="251661312" behindDoc="0" locked="0" layoutInCell="1" allowOverlap="1" wp14:anchorId="29071379" wp14:editId="2153CE7F">
                  <wp:simplePos x="0" y="0"/>
                  <wp:positionH relativeFrom="column">
                    <wp:posOffset>1836420</wp:posOffset>
                  </wp:positionH>
                  <wp:positionV relativeFrom="paragraph">
                    <wp:posOffset>55880</wp:posOffset>
                  </wp:positionV>
                  <wp:extent cx="3345180" cy="3296285"/>
                  <wp:effectExtent l="0" t="0" r="0" b="5715"/>
                  <wp:wrapThrough wrapText="bothSides">
                    <wp:wrapPolygon edited="0">
                      <wp:start x="0" y="0"/>
                      <wp:lineTo x="0" y="21554"/>
                      <wp:lineTo x="21485" y="21554"/>
                      <wp:lineTo x="21485" y="0"/>
                      <wp:lineTo x="0" y="0"/>
                    </wp:wrapPolygon>
                  </wp:wrapThrough>
                  <wp:docPr id="565369946" name="Picture 6" descr="A screen shot of a phone booth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5369946" name="Picture 6" descr="A screen shot of a phone booth&#10;&#10;Description automatically generated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5180" cy="3296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  <w:p w14:paraId="00C566E9" w14:textId="351F783A" w:rsidR="0053012C" w:rsidRDefault="0053012C" w:rsidP="0053012C">
            <w:pPr>
              <w:rPr>
                <w:rFonts w:ascii="CongressSans" w:hAnsi="CongressSans"/>
                <w:b/>
                <w:sz w:val="22"/>
                <w:szCs w:val="22"/>
              </w:rPr>
            </w:pPr>
          </w:p>
          <w:p w14:paraId="7576170B" w14:textId="7C3D24EF" w:rsidR="0053012C" w:rsidRDefault="0053012C" w:rsidP="0053012C">
            <w:pPr>
              <w:rPr>
                <w:rFonts w:ascii="CongressSans" w:hAnsi="CongressSans"/>
                <w:b/>
                <w:sz w:val="22"/>
                <w:szCs w:val="22"/>
              </w:rPr>
            </w:pPr>
          </w:p>
          <w:p w14:paraId="2AB2D640" w14:textId="50BEE001" w:rsidR="0053012C" w:rsidRDefault="00466F57" w:rsidP="0053012C">
            <w:pPr>
              <w:rPr>
                <w:rFonts w:ascii="CongressSans" w:hAnsi="CongressSans"/>
                <w:b/>
                <w:sz w:val="22"/>
                <w:szCs w:val="22"/>
              </w:rPr>
            </w:pPr>
            <w:r>
              <w:rPr>
                <w:rFonts w:ascii="CongressSans" w:hAnsi="CongressSans"/>
                <w:b/>
                <w:noProof/>
                <w:sz w:val="22"/>
                <w:szCs w:val="22"/>
              </w:rPr>
              <w:drawing>
                <wp:anchor distT="0" distB="0" distL="114300" distR="114300" simplePos="0" relativeHeight="251666432" behindDoc="0" locked="0" layoutInCell="1" allowOverlap="1" wp14:anchorId="2D4D25E1" wp14:editId="2DC3C28B">
                  <wp:simplePos x="0" y="0"/>
                  <wp:positionH relativeFrom="column">
                    <wp:posOffset>-64770</wp:posOffset>
                  </wp:positionH>
                  <wp:positionV relativeFrom="paragraph">
                    <wp:posOffset>149673</wp:posOffset>
                  </wp:positionV>
                  <wp:extent cx="360000" cy="360000"/>
                  <wp:effectExtent l="0" t="0" r="0" b="0"/>
                  <wp:wrapThrough wrapText="bothSides">
                    <wp:wrapPolygon edited="0">
                      <wp:start x="6106" y="0"/>
                      <wp:lineTo x="2290" y="4580"/>
                      <wp:lineTo x="0" y="9159"/>
                      <wp:lineTo x="763" y="14502"/>
                      <wp:lineTo x="5343" y="19081"/>
                      <wp:lineTo x="6106" y="20608"/>
                      <wp:lineTo x="14502" y="20608"/>
                      <wp:lineTo x="15265" y="19081"/>
                      <wp:lineTo x="19845" y="14502"/>
                      <wp:lineTo x="20608" y="9159"/>
                      <wp:lineTo x="18318" y="4580"/>
                      <wp:lineTo x="14502" y="0"/>
                      <wp:lineTo x="6106" y="0"/>
                    </wp:wrapPolygon>
                  </wp:wrapThrough>
                  <wp:docPr id="73953021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953021" name="Picture 73953021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A3832A5" w14:textId="373B5466" w:rsidR="0053012C" w:rsidRDefault="00DF0DF7" w:rsidP="0053012C">
            <w:pPr>
              <w:rPr>
                <w:rFonts w:ascii="CongressSans" w:hAnsi="CongressSans"/>
                <w:b/>
                <w:sz w:val="22"/>
                <w:szCs w:val="22"/>
              </w:rPr>
            </w:pPr>
            <w:r>
              <w:rPr>
                <w:rFonts w:ascii="CongressSans" w:hAnsi="CongressSans"/>
                <w:b/>
                <w:sz w:val="22"/>
                <w:szCs w:val="22"/>
              </w:rPr>
              <w:t>Test website on Google Chrome.</w:t>
            </w:r>
          </w:p>
          <w:p w14:paraId="4F9AB193" w14:textId="0DDE57EE" w:rsidR="0053012C" w:rsidRDefault="0053012C" w:rsidP="0053012C">
            <w:pPr>
              <w:rPr>
                <w:rFonts w:ascii="CongressSans" w:hAnsi="CongressSans"/>
                <w:b/>
                <w:sz w:val="22"/>
                <w:szCs w:val="22"/>
              </w:rPr>
            </w:pPr>
          </w:p>
          <w:p w14:paraId="6801F56D" w14:textId="77777777" w:rsidR="0053012C" w:rsidRDefault="0053012C" w:rsidP="0053012C">
            <w:pPr>
              <w:rPr>
                <w:rFonts w:ascii="CongressSans" w:hAnsi="CongressSans"/>
                <w:b/>
                <w:sz w:val="22"/>
                <w:szCs w:val="22"/>
              </w:rPr>
            </w:pPr>
          </w:p>
          <w:p w14:paraId="33FE9D9D" w14:textId="77777777" w:rsidR="0053012C" w:rsidRDefault="0053012C" w:rsidP="0053012C">
            <w:pPr>
              <w:rPr>
                <w:rFonts w:ascii="CongressSans" w:hAnsi="CongressSans"/>
                <w:b/>
                <w:sz w:val="22"/>
                <w:szCs w:val="22"/>
              </w:rPr>
            </w:pPr>
          </w:p>
          <w:p w14:paraId="3955BD33" w14:textId="77777777" w:rsidR="0053012C" w:rsidRDefault="0053012C" w:rsidP="0053012C">
            <w:pPr>
              <w:rPr>
                <w:rFonts w:ascii="CongressSans" w:hAnsi="CongressSans"/>
                <w:b/>
                <w:sz w:val="22"/>
                <w:szCs w:val="22"/>
              </w:rPr>
            </w:pPr>
          </w:p>
          <w:p w14:paraId="4C274058" w14:textId="77777777" w:rsidR="0053012C" w:rsidRDefault="0053012C" w:rsidP="0053012C">
            <w:pPr>
              <w:rPr>
                <w:rFonts w:ascii="CongressSans" w:hAnsi="CongressSans"/>
                <w:b/>
                <w:sz w:val="22"/>
                <w:szCs w:val="22"/>
              </w:rPr>
            </w:pPr>
          </w:p>
          <w:p w14:paraId="54E32910" w14:textId="77777777" w:rsidR="0053012C" w:rsidRDefault="0053012C" w:rsidP="0053012C">
            <w:pPr>
              <w:rPr>
                <w:rFonts w:ascii="CongressSans" w:hAnsi="CongressSans"/>
                <w:b/>
                <w:sz w:val="22"/>
                <w:szCs w:val="22"/>
              </w:rPr>
            </w:pPr>
          </w:p>
          <w:p w14:paraId="25596FF6" w14:textId="35F48F3F" w:rsidR="0053012C" w:rsidRDefault="0053012C" w:rsidP="0053012C">
            <w:pPr>
              <w:rPr>
                <w:rFonts w:ascii="CongressSans" w:hAnsi="CongressSans"/>
                <w:b/>
                <w:sz w:val="22"/>
                <w:szCs w:val="22"/>
              </w:rPr>
            </w:pPr>
          </w:p>
          <w:p w14:paraId="0873A530" w14:textId="77777777" w:rsidR="0053012C" w:rsidRDefault="0053012C" w:rsidP="0053012C">
            <w:pPr>
              <w:rPr>
                <w:rFonts w:ascii="CongressSans" w:hAnsi="CongressSans"/>
                <w:b/>
                <w:sz w:val="22"/>
                <w:szCs w:val="22"/>
              </w:rPr>
            </w:pPr>
          </w:p>
          <w:p w14:paraId="050A363C" w14:textId="77777777" w:rsidR="0053012C" w:rsidRDefault="0053012C" w:rsidP="0053012C">
            <w:pPr>
              <w:rPr>
                <w:rFonts w:ascii="CongressSans" w:hAnsi="CongressSans"/>
                <w:b/>
                <w:sz w:val="22"/>
                <w:szCs w:val="22"/>
              </w:rPr>
            </w:pPr>
          </w:p>
          <w:p w14:paraId="7212CE41" w14:textId="77777777" w:rsidR="0053012C" w:rsidRDefault="0053012C" w:rsidP="0053012C">
            <w:pPr>
              <w:rPr>
                <w:rFonts w:ascii="CongressSans" w:hAnsi="CongressSans"/>
                <w:b/>
                <w:sz w:val="22"/>
                <w:szCs w:val="22"/>
              </w:rPr>
            </w:pPr>
          </w:p>
          <w:p w14:paraId="74294ABB" w14:textId="72C2127E" w:rsidR="0053012C" w:rsidRDefault="0053012C" w:rsidP="0053012C">
            <w:pPr>
              <w:rPr>
                <w:rFonts w:ascii="CongressSans" w:hAnsi="CongressSans"/>
                <w:b/>
                <w:sz w:val="22"/>
                <w:szCs w:val="22"/>
              </w:rPr>
            </w:pPr>
          </w:p>
          <w:p w14:paraId="74C245B4" w14:textId="51F1C904" w:rsidR="0053012C" w:rsidRDefault="0053012C" w:rsidP="0053012C">
            <w:pPr>
              <w:rPr>
                <w:rFonts w:ascii="CongressSans" w:hAnsi="CongressSans"/>
                <w:b/>
                <w:sz w:val="22"/>
                <w:szCs w:val="22"/>
              </w:rPr>
            </w:pPr>
          </w:p>
          <w:p w14:paraId="7C68B757" w14:textId="5922F26B" w:rsidR="0053012C" w:rsidRDefault="0053012C" w:rsidP="0053012C">
            <w:pPr>
              <w:rPr>
                <w:rFonts w:ascii="CongressSans" w:hAnsi="CongressSans"/>
                <w:b/>
                <w:sz w:val="22"/>
                <w:szCs w:val="22"/>
              </w:rPr>
            </w:pPr>
          </w:p>
          <w:p w14:paraId="58386023" w14:textId="3D1C417A" w:rsidR="0053012C" w:rsidRDefault="0053012C" w:rsidP="0053012C">
            <w:pPr>
              <w:rPr>
                <w:rFonts w:ascii="CongressSans" w:hAnsi="CongressSans"/>
                <w:b/>
                <w:sz w:val="22"/>
                <w:szCs w:val="22"/>
              </w:rPr>
            </w:pPr>
          </w:p>
          <w:p w14:paraId="06E6FD41" w14:textId="77777777" w:rsidR="0053012C" w:rsidRDefault="0053012C" w:rsidP="0053012C">
            <w:pPr>
              <w:rPr>
                <w:rFonts w:ascii="CongressSans" w:hAnsi="CongressSans"/>
                <w:b/>
                <w:sz w:val="22"/>
                <w:szCs w:val="22"/>
              </w:rPr>
            </w:pPr>
          </w:p>
          <w:p w14:paraId="79ACE233" w14:textId="77777777" w:rsidR="00DF0DF7" w:rsidRDefault="00DF0DF7" w:rsidP="0053012C">
            <w:pPr>
              <w:rPr>
                <w:rFonts w:ascii="CongressSans" w:hAnsi="CongressSans"/>
                <w:b/>
                <w:sz w:val="22"/>
                <w:szCs w:val="22"/>
              </w:rPr>
            </w:pPr>
          </w:p>
          <w:p w14:paraId="48228583" w14:textId="77777777" w:rsidR="00DF0DF7" w:rsidRDefault="00DF0DF7" w:rsidP="0053012C">
            <w:pPr>
              <w:rPr>
                <w:rFonts w:ascii="CongressSans" w:hAnsi="CongressSans"/>
                <w:b/>
                <w:sz w:val="22"/>
                <w:szCs w:val="22"/>
              </w:rPr>
            </w:pPr>
          </w:p>
          <w:p w14:paraId="23F2D890" w14:textId="77777777" w:rsidR="00DF0DF7" w:rsidRDefault="00DF0DF7" w:rsidP="0053012C">
            <w:pPr>
              <w:rPr>
                <w:rFonts w:ascii="CongressSans" w:hAnsi="CongressSans"/>
                <w:b/>
                <w:sz w:val="22"/>
                <w:szCs w:val="22"/>
              </w:rPr>
            </w:pPr>
          </w:p>
          <w:p w14:paraId="3CF28484" w14:textId="77777777" w:rsidR="00DF0DF7" w:rsidRDefault="00DF0DF7" w:rsidP="0053012C">
            <w:pPr>
              <w:rPr>
                <w:rFonts w:ascii="CongressSans" w:hAnsi="CongressSans"/>
                <w:b/>
                <w:sz w:val="22"/>
                <w:szCs w:val="22"/>
              </w:rPr>
            </w:pPr>
          </w:p>
          <w:p w14:paraId="5C08078D" w14:textId="2486B6BF" w:rsidR="00DF0DF7" w:rsidRDefault="00DF0DF7" w:rsidP="0053012C">
            <w:pPr>
              <w:rPr>
                <w:rFonts w:ascii="CongressSans" w:hAnsi="CongressSans"/>
                <w:b/>
                <w:sz w:val="22"/>
                <w:szCs w:val="22"/>
              </w:rPr>
            </w:pPr>
            <w:r>
              <w:rPr>
                <w:rFonts w:ascii="CongressSans" w:hAnsi="CongressSans"/>
                <w:b/>
                <w:noProof/>
                <w:sz w:val="22"/>
                <w:szCs w:val="22"/>
              </w:rPr>
              <w:lastRenderedPageBreak/>
              <w:drawing>
                <wp:anchor distT="0" distB="0" distL="114300" distR="114300" simplePos="0" relativeHeight="251662336" behindDoc="0" locked="0" layoutInCell="1" allowOverlap="1" wp14:anchorId="167BECEC" wp14:editId="4D7AC0BB">
                  <wp:simplePos x="0" y="0"/>
                  <wp:positionH relativeFrom="column">
                    <wp:posOffset>1652905</wp:posOffset>
                  </wp:positionH>
                  <wp:positionV relativeFrom="paragraph">
                    <wp:posOffset>85217</wp:posOffset>
                  </wp:positionV>
                  <wp:extent cx="3488690" cy="2180590"/>
                  <wp:effectExtent l="0" t="0" r="3810" b="3810"/>
                  <wp:wrapThrough wrapText="bothSides">
                    <wp:wrapPolygon edited="0">
                      <wp:start x="0" y="0"/>
                      <wp:lineTo x="0" y="21512"/>
                      <wp:lineTo x="21545" y="21512"/>
                      <wp:lineTo x="21545" y="0"/>
                      <wp:lineTo x="0" y="0"/>
                    </wp:wrapPolygon>
                  </wp:wrapThrough>
                  <wp:docPr id="1025743134" name="Picture 7" descr="A screenshot of a web pag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5743134" name="Picture 7" descr="A screenshot of a web page&#10;&#10;Description automatically generated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8690" cy="2180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643AE524" w14:textId="77777777" w:rsidR="00DF0DF7" w:rsidRDefault="00DF0DF7" w:rsidP="00DF0DF7">
            <w:pPr>
              <w:rPr>
                <w:rFonts w:ascii="CongressSans" w:hAnsi="CongressSans"/>
                <w:b/>
                <w:sz w:val="22"/>
                <w:szCs w:val="22"/>
              </w:rPr>
            </w:pPr>
          </w:p>
          <w:p w14:paraId="427572C4" w14:textId="48A12F27" w:rsidR="00DF0DF7" w:rsidRDefault="00466F57" w:rsidP="00DF0DF7">
            <w:pPr>
              <w:rPr>
                <w:rFonts w:ascii="CongressSans" w:hAnsi="CongressSans"/>
                <w:b/>
                <w:sz w:val="22"/>
                <w:szCs w:val="22"/>
              </w:rPr>
            </w:pPr>
            <w:proofErr w:type="gramStart"/>
            <w:r>
              <w:rPr>
                <w:rFonts w:ascii="CongressSans" w:hAnsi="CongressSans"/>
                <w:b/>
                <w:sz w:val="22"/>
                <w:szCs w:val="22"/>
              </w:rPr>
              <w:t>.</w:t>
            </w:r>
            <w:r w:rsidR="00DF0DF7">
              <w:rPr>
                <w:rFonts w:ascii="CongressSans" w:hAnsi="CongressSans"/>
                <w:b/>
                <w:sz w:val="22"/>
                <w:szCs w:val="22"/>
              </w:rPr>
              <w:t>Link</w:t>
            </w:r>
            <w:proofErr w:type="gramEnd"/>
            <w:r w:rsidR="00DF0DF7">
              <w:rPr>
                <w:rFonts w:ascii="CongressSans" w:hAnsi="CongressSans"/>
                <w:b/>
                <w:sz w:val="22"/>
                <w:szCs w:val="22"/>
              </w:rPr>
              <w:t xml:space="preserve"> to another page on Safari.</w:t>
            </w:r>
          </w:p>
          <w:p w14:paraId="6C5DEBBF" w14:textId="22CFEC5C" w:rsidR="00DF0DF7" w:rsidRDefault="00DF0DF7" w:rsidP="0053012C">
            <w:pPr>
              <w:rPr>
                <w:rFonts w:ascii="CongressSans" w:hAnsi="CongressSans"/>
                <w:b/>
                <w:sz w:val="22"/>
                <w:szCs w:val="22"/>
              </w:rPr>
            </w:pPr>
          </w:p>
          <w:p w14:paraId="65DCB243" w14:textId="77777777" w:rsidR="00DF0DF7" w:rsidRDefault="00DF0DF7" w:rsidP="0053012C">
            <w:pPr>
              <w:rPr>
                <w:rFonts w:ascii="CongressSans" w:hAnsi="CongressSans"/>
                <w:b/>
                <w:sz w:val="22"/>
                <w:szCs w:val="22"/>
              </w:rPr>
            </w:pPr>
          </w:p>
          <w:p w14:paraId="1207D434" w14:textId="77777777" w:rsidR="00DF0DF7" w:rsidRDefault="00DF0DF7" w:rsidP="0053012C">
            <w:pPr>
              <w:rPr>
                <w:rFonts w:ascii="CongressSans" w:hAnsi="CongressSans"/>
                <w:b/>
                <w:sz w:val="22"/>
                <w:szCs w:val="22"/>
              </w:rPr>
            </w:pPr>
          </w:p>
          <w:p w14:paraId="1757886B" w14:textId="77777777" w:rsidR="00DF0DF7" w:rsidRDefault="00DF0DF7" w:rsidP="0053012C">
            <w:pPr>
              <w:rPr>
                <w:rFonts w:ascii="CongressSans" w:hAnsi="CongressSans"/>
                <w:b/>
                <w:sz w:val="22"/>
                <w:szCs w:val="22"/>
              </w:rPr>
            </w:pPr>
          </w:p>
          <w:p w14:paraId="26433D19" w14:textId="77777777" w:rsidR="00DF0DF7" w:rsidRDefault="00DF0DF7" w:rsidP="0053012C">
            <w:pPr>
              <w:rPr>
                <w:rFonts w:ascii="CongressSans" w:hAnsi="CongressSans"/>
                <w:b/>
                <w:sz w:val="22"/>
                <w:szCs w:val="22"/>
              </w:rPr>
            </w:pPr>
          </w:p>
          <w:p w14:paraId="14AA59CD" w14:textId="77777777" w:rsidR="00DF0DF7" w:rsidRDefault="00DF0DF7" w:rsidP="0053012C">
            <w:pPr>
              <w:rPr>
                <w:rFonts w:ascii="CongressSans" w:hAnsi="CongressSans"/>
                <w:b/>
                <w:sz w:val="22"/>
                <w:szCs w:val="22"/>
              </w:rPr>
            </w:pPr>
          </w:p>
          <w:p w14:paraId="544D4DE9" w14:textId="77777777" w:rsidR="00DF0DF7" w:rsidRDefault="00DF0DF7" w:rsidP="0053012C">
            <w:pPr>
              <w:rPr>
                <w:rFonts w:ascii="CongressSans" w:hAnsi="CongressSans"/>
                <w:b/>
                <w:sz w:val="22"/>
                <w:szCs w:val="22"/>
              </w:rPr>
            </w:pPr>
          </w:p>
          <w:p w14:paraId="46A66088" w14:textId="77777777" w:rsidR="00DF0DF7" w:rsidRDefault="00DF0DF7" w:rsidP="0053012C">
            <w:pPr>
              <w:rPr>
                <w:rFonts w:ascii="CongressSans" w:hAnsi="CongressSans"/>
                <w:b/>
                <w:sz w:val="22"/>
                <w:szCs w:val="22"/>
              </w:rPr>
            </w:pPr>
          </w:p>
          <w:p w14:paraId="522714A9" w14:textId="77777777" w:rsidR="0053012C" w:rsidRDefault="0053012C" w:rsidP="0053012C">
            <w:pPr>
              <w:rPr>
                <w:rFonts w:ascii="CongressSans" w:hAnsi="CongressSans"/>
                <w:b/>
                <w:sz w:val="22"/>
                <w:szCs w:val="22"/>
              </w:rPr>
            </w:pPr>
          </w:p>
          <w:p w14:paraId="6C5676F6" w14:textId="77777777" w:rsidR="00DF0DF7" w:rsidRDefault="00DF0DF7" w:rsidP="0053012C">
            <w:pPr>
              <w:rPr>
                <w:rFonts w:ascii="CongressSans" w:hAnsi="CongressSans"/>
                <w:b/>
                <w:sz w:val="22"/>
                <w:szCs w:val="22"/>
              </w:rPr>
            </w:pPr>
          </w:p>
          <w:p w14:paraId="5244A774" w14:textId="78905F24" w:rsidR="00DF0DF7" w:rsidRPr="00BE3C2C" w:rsidRDefault="00DF0DF7" w:rsidP="00DF0DF7">
            <w:pPr>
              <w:rPr>
                <w:rFonts w:ascii="CongressSans" w:hAnsi="CongressSans"/>
                <w:b/>
                <w:sz w:val="22"/>
                <w:szCs w:val="22"/>
              </w:rPr>
            </w:pPr>
          </w:p>
        </w:tc>
      </w:tr>
    </w:tbl>
    <w:p w14:paraId="53F0C808" w14:textId="31FE8FB9" w:rsidR="0078790A" w:rsidRDefault="0078790A" w:rsidP="0078790A">
      <w:pPr>
        <w:rPr>
          <w:rFonts w:ascii="CongressSans" w:hAnsi="CongressSans"/>
          <w:b/>
          <w:sz w:val="22"/>
          <w:szCs w:val="22"/>
        </w:rPr>
      </w:pPr>
    </w:p>
    <w:p w14:paraId="5736CF58" w14:textId="0CF14EC4" w:rsidR="00FF54AB" w:rsidRDefault="00FF54AB" w:rsidP="008B169E">
      <w:pPr>
        <w:rPr>
          <w:rFonts w:ascii="CongressSans" w:hAnsi="CongressSans"/>
          <w:b/>
          <w:sz w:val="22"/>
          <w:szCs w:val="22"/>
        </w:rPr>
      </w:pPr>
    </w:p>
    <w:p w14:paraId="2A836E91" w14:textId="77777777" w:rsidR="00DF0DF7" w:rsidRDefault="00DF0DF7" w:rsidP="008B169E">
      <w:pPr>
        <w:rPr>
          <w:rFonts w:ascii="CongressSans" w:hAnsi="CongressSans"/>
          <w:b/>
          <w:sz w:val="22"/>
          <w:szCs w:val="22"/>
        </w:rPr>
      </w:pPr>
    </w:p>
    <w:p w14:paraId="116F19E4" w14:textId="77777777" w:rsidR="00DF0DF7" w:rsidRDefault="00DF0DF7" w:rsidP="008B169E">
      <w:pPr>
        <w:rPr>
          <w:rFonts w:ascii="CongressSans" w:hAnsi="CongressSans"/>
          <w:b/>
          <w:sz w:val="22"/>
          <w:szCs w:val="22"/>
        </w:rPr>
      </w:pPr>
    </w:p>
    <w:p w14:paraId="6CBD4725" w14:textId="32340C80" w:rsidR="008B169E" w:rsidRDefault="005E7567" w:rsidP="008B169E">
      <w:pPr>
        <w:rPr>
          <w:rFonts w:ascii="CongressSans" w:hAnsi="CongressSans"/>
          <w:b/>
          <w:sz w:val="22"/>
          <w:szCs w:val="22"/>
        </w:rPr>
      </w:pPr>
      <w:r>
        <w:rPr>
          <w:rFonts w:ascii="CongressSans" w:hAnsi="CongressSans"/>
          <w:b/>
          <w:sz w:val="22"/>
          <w:szCs w:val="22"/>
        </w:rPr>
        <w:t>Task C5</w:t>
      </w:r>
    </w:p>
    <w:p w14:paraId="345F5106" w14:textId="79DFC532" w:rsidR="0078790A" w:rsidRPr="005E7567" w:rsidRDefault="005E7567" w:rsidP="0078790A">
      <w:pPr>
        <w:rPr>
          <w:rFonts w:ascii="CongressSans" w:hAnsi="CongressSans" w:cs="Arial"/>
          <w:sz w:val="22"/>
          <w:szCs w:val="22"/>
        </w:rPr>
      </w:pPr>
      <w:r w:rsidRPr="005E7567">
        <w:rPr>
          <w:rFonts w:ascii="CongressSans" w:hAnsi="CongressSans" w:cs="Arial"/>
          <w:sz w:val="22"/>
          <w:szCs w:val="22"/>
        </w:rPr>
        <w:t>Explain</w:t>
      </w:r>
      <w:r>
        <w:rPr>
          <w:rFonts w:ascii="CongressSans" w:hAnsi="CongressSans" w:cs="Arial"/>
          <w:sz w:val="22"/>
          <w:szCs w:val="22"/>
        </w:rPr>
        <w:t xml:space="preserve"> any laws or constraints that a</w:t>
      </w:r>
      <w:r w:rsidRPr="005E7567">
        <w:rPr>
          <w:rFonts w:ascii="CongressSans" w:hAnsi="CongressSans" w:cs="Arial"/>
          <w:sz w:val="22"/>
          <w:szCs w:val="22"/>
        </w:rPr>
        <w:t xml:space="preserve">ffect the content of websites (choose </w:t>
      </w:r>
      <w:r w:rsidRPr="005E7567">
        <w:rPr>
          <w:rFonts w:ascii="CongressSans" w:hAnsi="CongressSans" w:cs="Arial"/>
          <w:b/>
          <w:sz w:val="22"/>
          <w:szCs w:val="22"/>
        </w:rPr>
        <w:t>three</w:t>
      </w:r>
      <w:r w:rsidRPr="005E7567">
        <w:rPr>
          <w:rFonts w:ascii="CongressSans" w:hAnsi="CongressSans" w:cs="Arial"/>
          <w:sz w:val="22"/>
          <w:szCs w:val="22"/>
        </w:rPr>
        <w:t>).</w:t>
      </w:r>
    </w:p>
    <w:p w14:paraId="47B43350" w14:textId="77777777" w:rsidR="005E7567" w:rsidRDefault="005E7567" w:rsidP="0078790A">
      <w:pPr>
        <w:rPr>
          <w:rFonts w:ascii="CongressSans" w:hAnsi="CongressSans"/>
          <w:b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296"/>
      </w:tblGrid>
      <w:tr w:rsidR="0078790A" w:rsidRPr="00BE3C2C" w14:paraId="302D42DA" w14:textId="77777777">
        <w:tc>
          <w:tcPr>
            <w:tcW w:w="8522" w:type="dxa"/>
          </w:tcPr>
          <w:p w14:paraId="065E559F" w14:textId="77777777" w:rsidR="0078790A" w:rsidRPr="00BE3C2C" w:rsidRDefault="0078790A" w:rsidP="00FF54AB">
            <w:pPr>
              <w:rPr>
                <w:rFonts w:ascii="CongressSans" w:hAnsi="CongressSans"/>
                <w:sz w:val="22"/>
                <w:szCs w:val="22"/>
              </w:rPr>
            </w:pPr>
          </w:p>
          <w:p w14:paraId="4C88BC3E" w14:textId="450F1943" w:rsidR="00026E87" w:rsidRPr="00026E87" w:rsidRDefault="00026E87" w:rsidP="00026E87">
            <w:pPr>
              <w:numPr>
                <w:ilvl w:val="0"/>
                <w:numId w:val="11"/>
              </w:numPr>
              <w:rPr>
                <w:rFonts w:asciiTheme="majorBidi" w:hAnsiTheme="majorBidi" w:cstheme="majorBidi"/>
                <w:sz w:val="22"/>
                <w:szCs w:val="22"/>
              </w:rPr>
            </w:pPr>
            <w:r w:rsidRPr="00026E87">
              <w:rPr>
                <w:rStyle w:val="Strong"/>
                <w:rFonts w:asciiTheme="majorBidi" w:hAnsiTheme="majorBidi" w:cstheme="majorBidi"/>
                <w:sz w:val="22"/>
                <w:szCs w:val="22"/>
              </w:rPr>
              <w:t>Consent</w:t>
            </w:r>
            <w:r w:rsidRPr="00026E87">
              <w:rPr>
                <w:rFonts w:asciiTheme="majorBidi" w:hAnsiTheme="majorBidi" w:cstheme="majorBidi"/>
                <w:sz w:val="22"/>
                <w:szCs w:val="22"/>
              </w:rPr>
              <w:t>: Websites must obtain clear and explicit consent from users before collecting personal data.</w:t>
            </w:r>
          </w:p>
          <w:p w14:paraId="34AA7B27" w14:textId="35A26BF6" w:rsidR="00026E87" w:rsidRPr="00026E87" w:rsidRDefault="00026E87" w:rsidP="00026E87">
            <w:pPr>
              <w:numPr>
                <w:ilvl w:val="0"/>
                <w:numId w:val="11"/>
              </w:numPr>
              <w:rPr>
                <w:rFonts w:asciiTheme="majorBidi" w:hAnsiTheme="majorBidi" w:cstheme="majorBidi"/>
                <w:sz w:val="22"/>
                <w:szCs w:val="22"/>
              </w:rPr>
            </w:pPr>
            <w:r w:rsidRPr="00026E87">
              <w:rPr>
                <w:rStyle w:val="Strong"/>
                <w:rFonts w:asciiTheme="majorBidi" w:hAnsiTheme="majorBidi" w:cstheme="majorBidi"/>
                <w:sz w:val="22"/>
                <w:szCs w:val="22"/>
              </w:rPr>
              <w:t>Data Subject Rights</w:t>
            </w:r>
            <w:r w:rsidRPr="00026E87">
              <w:rPr>
                <w:rFonts w:asciiTheme="majorBidi" w:hAnsiTheme="majorBidi" w:cstheme="majorBidi"/>
                <w:sz w:val="22"/>
                <w:szCs w:val="22"/>
              </w:rPr>
              <w:t>: Users have rights to access, rectify, erase, and restrict the processing of their data.</w:t>
            </w:r>
          </w:p>
          <w:p w14:paraId="0B435ED6" w14:textId="3314904A" w:rsidR="00026E87" w:rsidRPr="00026E87" w:rsidRDefault="00026E87" w:rsidP="00026E87">
            <w:pPr>
              <w:numPr>
                <w:ilvl w:val="0"/>
                <w:numId w:val="11"/>
              </w:numPr>
              <w:rPr>
                <w:rFonts w:asciiTheme="majorBidi" w:hAnsiTheme="majorBidi" w:cstheme="majorBidi"/>
                <w:sz w:val="22"/>
                <w:szCs w:val="22"/>
              </w:rPr>
            </w:pPr>
            <w:r w:rsidRPr="00026E87">
              <w:rPr>
                <w:rStyle w:val="Strong"/>
                <w:rFonts w:asciiTheme="majorBidi" w:hAnsiTheme="majorBidi" w:cstheme="majorBidi"/>
                <w:sz w:val="22"/>
                <w:szCs w:val="22"/>
              </w:rPr>
              <w:t>Transparency</w:t>
            </w:r>
            <w:r w:rsidRPr="00026E87">
              <w:rPr>
                <w:rFonts w:asciiTheme="majorBidi" w:hAnsiTheme="majorBidi" w:cstheme="majorBidi"/>
                <w:sz w:val="22"/>
                <w:szCs w:val="22"/>
              </w:rPr>
              <w:t>: Websites must clearly disclose how they collect, use, and store personal data.</w:t>
            </w:r>
          </w:p>
          <w:p w14:paraId="6C0755BA" w14:textId="36F02B25" w:rsidR="0078790A" w:rsidRPr="00026E87" w:rsidRDefault="00026E87" w:rsidP="00026E87">
            <w:pPr>
              <w:numPr>
                <w:ilvl w:val="0"/>
                <w:numId w:val="11"/>
              </w:numPr>
              <w:rPr>
                <w:rFonts w:asciiTheme="majorBidi" w:hAnsiTheme="majorBidi" w:cstheme="majorBidi"/>
                <w:b/>
                <w:sz w:val="22"/>
                <w:szCs w:val="22"/>
              </w:rPr>
            </w:pPr>
            <w:r w:rsidRPr="00026E87">
              <w:rPr>
                <w:rStyle w:val="Strong"/>
                <w:rFonts w:asciiTheme="majorBidi" w:hAnsiTheme="majorBidi" w:cstheme="majorBidi"/>
                <w:sz w:val="22"/>
                <w:szCs w:val="22"/>
              </w:rPr>
              <w:t>Data Breach Notifications</w:t>
            </w:r>
            <w:r w:rsidRPr="00026E87">
              <w:rPr>
                <w:rFonts w:asciiTheme="majorBidi" w:hAnsiTheme="majorBidi" w:cstheme="majorBidi"/>
                <w:sz w:val="22"/>
                <w:szCs w:val="22"/>
              </w:rPr>
              <w:t>: Companies must notify authorities and affected individuals of data breaches within 72 hours.</w:t>
            </w:r>
          </w:p>
          <w:p w14:paraId="7070BDC6" w14:textId="77777777" w:rsidR="002E192B" w:rsidRPr="00BE3C2C" w:rsidRDefault="002E192B" w:rsidP="009C3840">
            <w:pPr>
              <w:rPr>
                <w:rFonts w:ascii="CongressSans" w:hAnsi="CongressSans"/>
                <w:b/>
                <w:sz w:val="22"/>
                <w:szCs w:val="22"/>
              </w:rPr>
            </w:pPr>
          </w:p>
        </w:tc>
      </w:tr>
    </w:tbl>
    <w:p w14:paraId="536A6AA7" w14:textId="77777777" w:rsidR="005550DA" w:rsidRDefault="005550DA" w:rsidP="009C0760"/>
    <w:p w14:paraId="348A711E" w14:textId="77777777" w:rsidR="005550DA" w:rsidRDefault="005550DA" w:rsidP="005550DA"/>
    <w:p w14:paraId="56CAB18B" w14:textId="77777777" w:rsidR="00DF0DF7" w:rsidRDefault="00DF0DF7" w:rsidP="005550DA"/>
    <w:p w14:paraId="501E36DA" w14:textId="77777777" w:rsidR="00DF0DF7" w:rsidRDefault="00DF0DF7" w:rsidP="005550DA"/>
    <w:p w14:paraId="3CB7F8C2" w14:textId="77777777" w:rsidR="00DF0DF7" w:rsidRDefault="00DF0DF7" w:rsidP="005550DA"/>
    <w:p w14:paraId="3AF9312C" w14:textId="77777777" w:rsidR="00DF0DF7" w:rsidRDefault="00DF0DF7" w:rsidP="005550DA"/>
    <w:p w14:paraId="3E226DAE" w14:textId="77777777" w:rsidR="005550DA" w:rsidRPr="005550DA" w:rsidRDefault="005E7567" w:rsidP="005550DA">
      <w:pPr>
        <w:rPr>
          <w:rFonts w:ascii="CongressSans" w:hAnsi="CongressSans"/>
          <w:b/>
          <w:sz w:val="22"/>
          <w:szCs w:val="22"/>
        </w:rPr>
      </w:pPr>
      <w:r>
        <w:rPr>
          <w:rFonts w:ascii="CongressSans" w:hAnsi="CongressSans"/>
          <w:b/>
          <w:sz w:val="22"/>
          <w:szCs w:val="22"/>
        </w:rPr>
        <w:t>Task C6</w:t>
      </w:r>
    </w:p>
    <w:p w14:paraId="49D687A0" w14:textId="77777777" w:rsidR="005550DA" w:rsidRPr="005E7567" w:rsidRDefault="005E7567" w:rsidP="005550DA">
      <w:pPr>
        <w:rPr>
          <w:rFonts w:ascii="CongressSans" w:hAnsi="CongressSans"/>
          <w:sz w:val="22"/>
          <w:szCs w:val="22"/>
        </w:rPr>
      </w:pPr>
      <w:r w:rsidRPr="005E7567">
        <w:rPr>
          <w:rFonts w:ascii="CongressSans" w:hAnsi="CongressSans" w:cs="Arial"/>
          <w:sz w:val="22"/>
          <w:szCs w:val="22"/>
        </w:rPr>
        <w:t xml:space="preserve">Explain what access issues may need to be taken into account (choose </w:t>
      </w:r>
      <w:r w:rsidRPr="005E7567">
        <w:rPr>
          <w:rFonts w:ascii="CongressSans" w:hAnsi="CongressSans" w:cs="Arial"/>
          <w:b/>
          <w:sz w:val="22"/>
          <w:szCs w:val="22"/>
        </w:rPr>
        <w:t>three</w:t>
      </w:r>
      <w:r w:rsidRPr="005E7567">
        <w:rPr>
          <w:rFonts w:ascii="CongressSans" w:hAnsi="CongressSans" w:cs="Arial"/>
          <w:sz w:val="22"/>
          <w:szCs w:val="22"/>
        </w:rPr>
        <w:t>).</w:t>
      </w:r>
    </w:p>
    <w:p w14:paraId="461DCFAE" w14:textId="77777777" w:rsidR="005550DA" w:rsidRDefault="005550DA" w:rsidP="005550DA">
      <w:pPr>
        <w:rPr>
          <w:rFonts w:ascii="CongressSans" w:hAnsi="CongressSans"/>
          <w:b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296"/>
      </w:tblGrid>
      <w:tr w:rsidR="005550DA" w:rsidRPr="00026E87" w14:paraId="49DD3EF9" w14:textId="77777777">
        <w:tc>
          <w:tcPr>
            <w:tcW w:w="8522" w:type="dxa"/>
          </w:tcPr>
          <w:p w14:paraId="00B515CA" w14:textId="77777777" w:rsidR="005550DA" w:rsidRPr="00026E87" w:rsidRDefault="005550DA" w:rsidP="005550DA">
            <w:pPr>
              <w:rPr>
                <w:rFonts w:asciiTheme="majorBidi" w:hAnsiTheme="majorBidi" w:cstheme="majorBidi"/>
                <w:b/>
                <w:sz w:val="22"/>
                <w:szCs w:val="22"/>
              </w:rPr>
            </w:pPr>
          </w:p>
          <w:p w14:paraId="3E11961D" w14:textId="000AE6A1" w:rsidR="002E192B" w:rsidRPr="00026E87" w:rsidRDefault="00026E87" w:rsidP="00026E87">
            <w:pPr>
              <w:numPr>
                <w:ilvl w:val="0"/>
                <w:numId w:val="17"/>
              </w:numPr>
              <w:rPr>
                <w:rFonts w:asciiTheme="majorBidi" w:hAnsiTheme="majorBidi" w:cstheme="majorBidi"/>
              </w:rPr>
            </w:pPr>
            <w:r w:rsidRPr="00026E87">
              <w:rPr>
                <w:rFonts w:asciiTheme="majorBidi" w:hAnsiTheme="majorBidi" w:cstheme="majorBidi"/>
              </w:rPr>
              <w:t>Ensure that all content is accessible through screen readers by using semantic HTML and providing alt text for images.</w:t>
            </w:r>
          </w:p>
          <w:p w14:paraId="43339050" w14:textId="77777777" w:rsidR="00026E87" w:rsidRPr="00026E87" w:rsidRDefault="00026E87" w:rsidP="005550DA">
            <w:pPr>
              <w:rPr>
                <w:rFonts w:asciiTheme="majorBidi" w:hAnsiTheme="majorBidi" w:cstheme="majorBidi"/>
                <w:b/>
                <w:sz w:val="22"/>
                <w:szCs w:val="22"/>
              </w:rPr>
            </w:pPr>
          </w:p>
          <w:p w14:paraId="43B8A510" w14:textId="39CB53FF" w:rsidR="005550DA" w:rsidRPr="00026E87" w:rsidRDefault="00026E87" w:rsidP="00026E87">
            <w:pPr>
              <w:numPr>
                <w:ilvl w:val="0"/>
                <w:numId w:val="17"/>
              </w:numPr>
              <w:rPr>
                <w:rFonts w:asciiTheme="majorBidi" w:hAnsiTheme="majorBidi" w:cstheme="majorBidi"/>
              </w:rPr>
            </w:pPr>
            <w:r w:rsidRPr="00026E87">
              <w:rPr>
                <w:rFonts w:asciiTheme="majorBidi" w:hAnsiTheme="majorBidi" w:cstheme="majorBidi"/>
              </w:rPr>
              <w:t>Design the site so that all functionalities are accessible via keyboard, including navigation and form submissions.</w:t>
            </w:r>
          </w:p>
          <w:p w14:paraId="12D31B54" w14:textId="77777777" w:rsidR="00026E87" w:rsidRPr="00026E87" w:rsidRDefault="00026E87" w:rsidP="005550DA">
            <w:pPr>
              <w:rPr>
                <w:rFonts w:asciiTheme="majorBidi" w:hAnsiTheme="majorBidi" w:cstheme="majorBidi"/>
              </w:rPr>
            </w:pPr>
          </w:p>
          <w:p w14:paraId="3609C7F5" w14:textId="7A921BBB" w:rsidR="00026E87" w:rsidRPr="00026E87" w:rsidRDefault="00026E87" w:rsidP="00026E87">
            <w:pPr>
              <w:numPr>
                <w:ilvl w:val="0"/>
                <w:numId w:val="17"/>
              </w:numPr>
              <w:rPr>
                <w:rFonts w:asciiTheme="majorBidi" w:hAnsiTheme="majorBidi" w:cstheme="majorBidi"/>
                <w:sz w:val="22"/>
                <w:szCs w:val="22"/>
              </w:rPr>
            </w:pPr>
            <w:r w:rsidRPr="00026E87">
              <w:rPr>
                <w:rFonts w:asciiTheme="majorBidi" w:hAnsiTheme="majorBidi" w:cstheme="majorBidi"/>
              </w:rPr>
              <w:t xml:space="preserve">Use sufficient </w:t>
            </w:r>
            <w:proofErr w:type="spellStart"/>
            <w:r w:rsidRPr="00026E87">
              <w:rPr>
                <w:rFonts w:asciiTheme="majorBidi" w:hAnsiTheme="majorBidi" w:cstheme="majorBidi"/>
              </w:rPr>
              <w:t>color</w:t>
            </w:r>
            <w:proofErr w:type="spellEnd"/>
            <w:r w:rsidRPr="00026E87">
              <w:rPr>
                <w:rFonts w:asciiTheme="majorBidi" w:hAnsiTheme="majorBidi" w:cstheme="majorBidi"/>
              </w:rPr>
              <w:t xml:space="preserve"> contrast between text and </w:t>
            </w:r>
            <w:proofErr w:type="gramStart"/>
            <w:r w:rsidRPr="00026E87">
              <w:rPr>
                <w:rFonts w:asciiTheme="majorBidi" w:hAnsiTheme="majorBidi" w:cstheme="majorBidi"/>
              </w:rPr>
              <w:t>backgrounds, and</w:t>
            </w:r>
            <w:proofErr w:type="gramEnd"/>
            <w:r w:rsidRPr="00026E87">
              <w:rPr>
                <w:rFonts w:asciiTheme="majorBidi" w:hAnsiTheme="majorBidi" w:cstheme="majorBidi"/>
              </w:rPr>
              <w:t xml:space="preserve"> provide options to adjust text size to accommodate users with visual impairments.</w:t>
            </w:r>
          </w:p>
          <w:p w14:paraId="3D7AAEBD" w14:textId="77777777" w:rsidR="00026E87" w:rsidRPr="00026E87" w:rsidRDefault="00026E87" w:rsidP="00026E87">
            <w:pPr>
              <w:pStyle w:val="ListParagraph"/>
              <w:rPr>
                <w:rFonts w:asciiTheme="majorBidi" w:hAnsiTheme="majorBidi" w:cstheme="majorBidi"/>
                <w:sz w:val="22"/>
                <w:szCs w:val="22"/>
              </w:rPr>
            </w:pPr>
          </w:p>
          <w:p w14:paraId="54F44D32" w14:textId="63E244F9" w:rsidR="00026E87" w:rsidRPr="00026E87" w:rsidRDefault="00026E87" w:rsidP="00026E87">
            <w:pPr>
              <w:numPr>
                <w:ilvl w:val="0"/>
                <w:numId w:val="17"/>
              </w:numPr>
              <w:rPr>
                <w:rFonts w:asciiTheme="majorBidi" w:hAnsiTheme="majorBidi" w:cstheme="majorBidi"/>
              </w:rPr>
            </w:pPr>
            <w:proofErr w:type="spellStart"/>
            <w:r w:rsidRPr="00026E87">
              <w:rPr>
                <w:rStyle w:val="Strong"/>
                <w:rFonts w:asciiTheme="majorBidi" w:hAnsiTheme="majorBidi" w:cstheme="majorBidi"/>
                <w:b w:val="0"/>
                <w:bCs w:val="0"/>
              </w:rPr>
              <w:lastRenderedPageBreak/>
              <w:t>esting</w:t>
            </w:r>
            <w:proofErr w:type="spellEnd"/>
            <w:r w:rsidRPr="00026E87">
              <w:rPr>
                <w:rFonts w:asciiTheme="majorBidi" w:hAnsiTheme="majorBidi" w:cstheme="majorBidi"/>
              </w:rPr>
              <w:t>: Regularly test the website on multiple browsers (e.g., Chrome, Firefox, Safari, Edge) and their various versions to identify and fix compatibility issues.</w:t>
            </w:r>
          </w:p>
          <w:p w14:paraId="3B426BFA" w14:textId="7FD13FCC" w:rsidR="00026E87" w:rsidRPr="00026E87" w:rsidRDefault="00026E87" w:rsidP="00026E87">
            <w:pPr>
              <w:numPr>
                <w:ilvl w:val="0"/>
                <w:numId w:val="17"/>
              </w:numPr>
              <w:rPr>
                <w:rFonts w:asciiTheme="majorBidi" w:hAnsiTheme="majorBidi" w:cstheme="majorBidi"/>
              </w:rPr>
            </w:pPr>
            <w:r w:rsidRPr="00026E87">
              <w:rPr>
                <w:rStyle w:val="Strong"/>
                <w:rFonts w:asciiTheme="majorBidi" w:hAnsiTheme="majorBidi" w:cstheme="majorBidi"/>
                <w:b w:val="0"/>
                <w:bCs w:val="0"/>
              </w:rPr>
              <w:t>Progressive Enhancement</w:t>
            </w:r>
            <w:r w:rsidRPr="00026E87">
              <w:rPr>
                <w:rFonts w:asciiTheme="majorBidi" w:hAnsiTheme="majorBidi" w:cstheme="majorBidi"/>
              </w:rPr>
              <w:t>: Build the core functionality of the website first, ensuring it works on all browsers, and then add advanced features that enhance the experience on modern browsers.</w:t>
            </w:r>
          </w:p>
          <w:p w14:paraId="7F5A123D" w14:textId="7E353679" w:rsidR="00026E87" w:rsidRPr="00026E87" w:rsidRDefault="00026E87" w:rsidP="00026E87">
            <w:pPr>
              <w:numPr>
                <w:ilvl w:val="0"/>
                <w:numId w:val="17"/>
              </w:numPr>
              <w:rPr>
                <w:rFonts w:asciiTheme="majorBidi" w:hAnsiTheme="majorBidi" w:cstheme="majorBidi"/>
                <w:sz w:val="22"/>
                <w:szCs w:val="22"/>
              </w:rPr>
            </w:pPr>
            <w:proofErr w:type="gramStart"/>
            <w:r w:rsidRPr="00026E87">
              <w:rPr>
                <w:rFonts w:asciiTheme="majorBidi" w:hAnsiTheme="majorBidi" w:cstheme="majorBidi"/>
              </w:rPr>
              <w:t xml:space="preserve">  </w:t>
            </w:r>
            <w:r w:rsidRPr="00026E87">
              <w:rPr>
                <w:rStyle w:val="Strong"/>
                <w:rFonts w:asciiTheme="majorBidi" w:hAnsiTheme="majorBidi" w:cstheme="majorBidi"/>
                <w:b w:val="0"/>
                <w:bCs w:val="0"/>
              </w:rPr>
              <w:t>Fallbacks</w:t>
            </w:r>
            <w:proofErr w:type="gramEnd"/>
            <w:r w:rsidRPr="00026E87">
              <w:rPr>
                <w:rStyle w:val="Strong"/>
                <w:rFonts w:asciiTheme="majorBidi" w:hAnsiTheme="majorBidi" w:cstheme="majorBidi"/>
                <w:b w:val="0"/>
                <w:bCs w:val="0"/>
              </w:rPr>
              <w:t xml:space="preserve"> and </w:t>
            </w:r>
            <w:proofErr w:type="spellStart"/>
            <w:r w:rsidRPr="00026E87">
              <w:rPr>
                <w:rStyle w:val="Strong"/>
                <w:rFonts w:asciiTheme="majorBidi" w:hAnsiTheme="majorBidi" w:cstheme="majorBidi"/>
                <w:b w:val="0"/>
                <w:bCs w:val="0"/>
              </w:rPr>
              <w:t>Polyfills</w:t>
            </w:r>
            <w:proofErr w:type="spellEnd"/>
            <w:r w:rsidRPr="00026E87">
              <w:rPr>
                <w:rFonts w:asciiTheme="majorBidi" w:hAnsiTheme="majorBidi" w:cstheme="majorBidi"/>
              </w:rPr>
              <w:t xml:space="preserve">: Implement fallbacks and </w:t>
            </w:r>
            <w:proofErr w:type="spellStart"/>
            <w:r w:rsidRPr="00026E87">
              <w:rPr>
                <w:rFonts w:asciiTheme="majorBidi" w:hAnsiTheme="majorBidi" w:cstheme="majorBidi"/>
              </w:rPr>
              <w:t>polyfills</w:t>
            </w:r>
            <w:proofErr w:type="spellEnd"/>
            <w:r w:rsidRPr="00026E87">
              <w:rPr>
                <w:rFonts w:asciiTheme="majorBidi" w:hAnsiTheme="majorBidi" w:cstheme="majorBidi"/>
              </w:rPr>
              <w:t xml:space="preserve"> for features not supported by older browsers to ensure essential functionality is maintained.</w:t>
            </w:r>
          </w:p>
          <w:p w14:paraId="1DA1238B" w14:textId="77777777" w:rsidR="005550DA" w:rsidRPr="00026E87" w:rsidRDefault="005550DA" w:rsidP="005550DA">
            <w:pPr>
              <w:rPr>
                <w:rFonts w:asciiTheme="majorBidi" w:hAnsiTheme="majorBidi" w:cstheme="majorBidi"/>
                <w:b/>
                <w:sz w:val="22"/>
                <w:szCs w:val="22"/>
              </w:rPr>
            </w:pPr>
          </w:p>
        </w:tc>
      </w:tr>
    </w:tbl>
    <w:p w14:paraId="47C5A821" w14:textId="77777777" w:rsidR="005550DA" w:rsidRDefault="005550DA" w:rsidP="005550DA"/>
    <w:p w14:paraId="04CFD362" w14:textId="77777777" w:rsidR="005E7567" w:rsidRDefault="005E7567" w:rsidP="005E7567">
      <w:pPr>
        <w:rPr>
          <w:rFonts w:ascii="CongressSans" w:hAnsi="CongressSans"/>
          <w:b/>
          <w:sz w:val="22"/>
          <w:szCs w:val="22"/>
        </w:rPr>
      </w:pPr>
    </w:p>
    <w:p w14:paraId="370D535F" w14:textId="77777777" w:rsidR="00DF0DF7" w:rsidRDefault="00DF0DF7" w:rsidP="005E7567">
      <w:pPr>
        <w:rPr>
          <w:rFonts w:ascii="CongressSans" w:hAnsi="CongressSans"/>
          <w:b/>
          <w:sz w:val="22"/>
          <w:szCs w:val="22"/>
        </w:rPr>
      </w:pPr>
    </w:p>
    <w:p w14:paraId="76DE2CC2" w14:textId="77777777" w:rsidR="00DF0DF7" w:rsidRDefault="00DF0DF7" w:rsidP="005E7567">
      <w:pPr>
        <w:rPr>
          <w:rFonts w:ascii="CongressSans" w:hAnsi="CongressSans"/>
          <w:b/>
          <w:sz w:val="22"/>
          <w:szCs w:val="22"/>
        </w:rPr>
      </w:pPr>
    </w:p>
    <w:p w14:paraId="68106F0F" w14:textId="77777777" w:rsidR="00DF0DF7" w:rsidRDefault="00DF0DF7" w:rsidP="005E7567">
      <w:pPr>
        <w:rPr>
          <w:rFonts w:ascii="CongressSans" w:hAnsi="CongressSans"/>
          <w:b/>
          <w:sz w:val="22"/>
          <w:szCs w:val="22"/>
        </w:rPr>
      </w:pPr>
    </w:p>
    <w:p w14:paraId="33ECFE77" w14:textId="77777777" w:rsidR="005E7567" w:rsidRPr="005550DA" w:rsidRDefault="005E7567" w:rsidP="005E7567">
      <w:pPr>
        <w:rPr>
          <w:rFonts w:ascii="CongressSans" w:hAnsi="CongressSans"/>
          <w:b/>
          <w:sz w:val="22"/>
          <w:szCs w:val="22"/>
        </w:rPr>
      </w:pPr>
      <w:r>
        <w:rPr>
          <w:rFonts w:ascii="CongressSans" w:hAnsi="CongressSans"/>
          <w:b/>
          <w:sz w:val="22"/>
          <w:szCs w:val="22"/>
        </w:rPr>
        <w:t>Task C7</w:t>
      </w:r>
    </w:p>
    <w:p w14:paraId="25EAE6FC" w14:textId="77777777" w:rsidR="005E7567" w:rsidRPr="005E7567" w:rsidRDefault="005E7567" w:rsidP="005E7567">
      <w:pPr>
        <w:rPr>
          <w:rFonts w:ascii="CongressSans" w:hAnsi="CongressSans"/>
          <w:sz w:val="22"/>
          <w:szCs w:val="22"/>
        </w:rPr>
      </w:pPr>
      <w:r>
        <w:rPr>
          <w:rFonts w:ascii="CongressSans" w:hAnsi="CongressSans" w:cs="Arial"/>
          <w:sz w:val="22"/>
          <w:szCs w:val="22"/>
        </w:rPr>
        <w:t>E</w:t>
      </w:r>
      <w:r w:rsidRPr="005E7567">
        <w:rPr>
          <w:rFonts w:ascii="CongressSans" w:hAnsi="CongressSans" w:cs="Arial"/>
          <w:sz w:val="22"/>
          <w:szCs w:val="22"/>
        </w:rPr>
        <w:t>xplain which image file types should be used for websites and state why they are the most suitable.</w:t>
      </w:r>
    </w:p>
    <w:p w14:paraId="3FAC1D86" w14:textId="77777777" w:rsidR="005E7567" w:rsidRDefault="005E7567" w:rsidP="005E7567">
      <w:pPr>
        <w:rPr>
          <w:rFonts w:ascii="CongressSans" w:hAnsi="CongressSans"/>
          <w:b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296"/>
      </w:tblGrid>
      <w:tr w:rsidR="005E7567" w:rsidRPr="00BE3C2C" w14:paraId="0E0079F8" w14:textId="77777777">
        <w:tc>
          <w:tcPr>
            <w:tcW w:w="8522" w:type="dxa"/>
          </w:tcPr>
          <w:p w14:paraId="7CFCEC41" w14:textId="2DBCA79C" w:rsidR="005E7567" w:rsidRPr="0053012C" w:rsidRDefault="00026E87" w:rsidP="0053012C">
            <w:pPr>
              <w:rPr>
                <w:rFonts w:asciiTheme="majorBidi" w:hAnsiTheme="majorBidi" w:cstheme="majorBidi"/>
                <w:bCs/>
                <w:sz w:val="22"/>
                <w:szCs w:val="22"/>
              </w:rPr>
            </w:pPr>
            <w:r w:rsidRPr="0053012C">
              <w:rPr>
                <w:rFonts w:asciiTheme="majorBidi" w:hAnsiTheme="majorBidi" w:cstheme="majorBidi"/>
                <w:bCs/>
                <w:sz w:val="22"/>
                <w:szCs w:val="22"/>
              </w:rPr>
              <w:t xml:space="preserve">the image have a PNG, </w:t>
            </w:r>
            <w:proofErr w:type="gramStart"/>
            <w:r w:rsidRPr="0053012C">
              <w:rPr>
                <w:rFonts w:asciiTheme="majorBidi" w:hAnsiTheme="majorBidi" w:cstheme="majorBidi"/>
                <w:bCs/>
                <w:sz w:val="22"/>
                <w:szCs w:val="22"/>
              </w:rPr>
              <w:t>JPEGs ,</w:t>
            </w:r>
            <w:proofErr w:type="gramEnd"/>
            <w:r w:rsidRPr="0053012C">
              <w:rPr>
                <w:rFonts w:asciiTheme="majorBidi" w:hAnsiTheme="majorBidi" w:cstheme="majorBidi"/>
                <w:bCs/>
                <w:sz w:val="22"/>
                <w:szCs w:val="22"/>
              </w:rPr>
              <w:t xml:space="preserve"> </w:t>
            </w:r>
            <w:r w:rsidRPr="0053012C">
              <w:rPr>
                <w:rFonts w:asciiTheme="majorBidi" w:hAnsiTheme="majorBidi" w:cstheme="majorBidi"/>
                <w:bCs/>
              </w:rPr>
              <w:t xml:space="preserve">SVG,ETC. images should have high quality and </w:t>
            </w:r>
            <w:r w:rsidR="0053012C" w:rsidRPr="0053012C">
              <w:rPr>
                <w:rFonts w:asciiTheme="majorBidi" w:hAnsiTheme="majorBidi" w:cstheme="majorBidi"/>
                <w:bCs/>
              </w:rPr>
              <w:t>Increasingly supported by modern browsers and Images that require transparency or images with sharp edges and text, such as logos, icons, and graphics.</w:t>
            </w:r>
          </w:p>
        </w:tc>
      </w:tr>
    </w:tbl>
    <w:p w14:paraId="4353D86A" w14:textId="77777777" w:rsidR="005E7567" w:rsidRDefault="005E7567" w:rsidP="005E7567"/>
    <w:p w14:paraId="02A232A1" w14:textId="77777777" w:rsidR="005E7567" w:rsidRPr="005550DA" w:rsidRDefault="005E7567" w:rsidP="005E7567"/>
    <w:p w14:paraId="237CEEFB" w14:textId="77777777" w:rsidR="008B169E" w:rsidRPr="005550DA" w:rsidRDefault="008B169E" w:rsidP="005550DA"/>
    <w:sectPr w:rsidR="008B169E" w:rsidRPr="005550DA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gressSans">
    <w:altName w:val="Calibri"/>
    <w:panose1 w:val="020B0604020202020204"/>
    <w:charset w:val="00"/>
    <w:family w:val="swiss"/>
    <w:pitch w:val="variable"/>
    <w:sig w:usb0="800000AF" w:usb1="4000004A" w:usb2="00000000" w:usb3="00000000" w:csb0="000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FC0BB6"/>
    <w:multiLevelType w:val="hybridMultilevel"/>
    <w:tmpl w:val="94AC1B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593CCA"/>
    <w:multiLevelType w:val="hybridMultilevel"/>
    <w:tmpl w:val="C53AC70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91F79AC"/>
    <w:multiLevelType w:val="hybridMultilevel"/>
    <w:tmpl w:val="B268F638"/>
    <w:lvl w:ilvl="0" w:tplc="81E491FE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5721BB"/>
    <w:multiLevelType w:val="hybridMultilevel"/>
    <w:tmpl w:val="740C61A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25DF2457"/>
    <w:multiLevelType w:val="multilevel"/>
    <w:tmpl w:val="8C1EF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C4F7C97"/>
    <w:multiLevelType w:val="hybridMultilevel"/>
    <w:tmpl w:val="0CC2CA9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2C8B7D58"/>
    <w:multiLevelType w:val="hybridMultilevel"/>
    <w:tmpl w:val="BEBA60F4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DC4130"/>
    <w:multiLevelType w:val="hybridMultilevel"/>
    <w:tmpl w:val="3580CF6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49F50CC1"/>
    <w:multiLevelType w:val="hybridMultilevel"/>
    <w:tmpl w:val="DE38B660"/>
    <w:lvl w:ilvl="0" w:tplc="08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5055612"/>
    <w:multiLevelType w:val="hybridMultilevel"/>
    <w:tmpl w:val="94AC1B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73849D4"/>
    <w:multiLevelType w:val="hybridMultilevel"/>
    <w:tmpl w:val="DD2A52E4"/>
    <w:lvl w:ilvl="0" w:tplc="AA8A0E74">
      <w:numFmt w:val="bullet"/>
      <w:lvlText w:val="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7617D54"/>
    <w:multiLevelType w:val="hybridMultilevel"/>
    <w:tmpl w:val="9504394C"/>
    <w:lvl w:ilvl="0" w:tplc="81E491FE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9415CBB"/>
    <w:multiLevelType w:val="hybridMultilevel"/>
    <w:tmpl w:val="864C83C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5BE76C73"/>
    <w:multiLevelType w:val="hybridMultilevel"/>
    <w:tmpl w:val="AD562B24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B421D79"/>
    <w:multiLevelType w:val="hybridMultilevel"/>
    <w:tmpl w:val="9504394C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CD201ED"/>
    <w:multiLevelType w:val="hybridMultilevel"/>
    <w:tmpl w:val="27EE20D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76F3228A"/>
    <w:multiLevelType w:val="hybridMultilevel"/>
    <w:tmpl w:val="A1B0699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1744983689">
    <w:abstractNumId w:val="4"/>
  </w:num>
  <w:num w:numId="2" w16cid:durableId="166141233">
    <w:abstractNumId w:val="7"/>
  </w:num>
  <w:num w:numId="3" w16cid:durableId="197738100">
    <w:abstractNumId w:val="12"/>
  </w:num>
  <w:num w:numId="4" w16cid:durableId="880941769">
    <w:abstractNumId w:val="16"/>
  </w:num>
  <w:num w:numId="5" w16cid:durableId="1035036073">
    <w:abstractNumId w:val="3"/>
  </w:num>
  <w:num w:numId="6" w16cid:durableId="1279995710">
    <w:abstractNumId w:val="15"/>
  </w:num>
  <w:num w:numId="7" w16cid:durableId="717515437">
    <w:abstractNumId w:val="5"/>
  </w:num>
  <w:num w:numId="8" w16cid:durableId="1105885335">
    <w:abstractNumId w:val="1"/>
  </w:num>
  <w:num w:numId="9" w16cid:durableId="355230466">
    <w:abstractNumId w:val="9"/>
  </w:num>
  <w:num w:numId="10" w16cid:durableId="575020067">
    <w:abstractNumId w:val="0"/>
  </w:num>
  <w:num w:numId="11" w16cid:durableId="1823813068">
    <w:abstractNumId w:val="2"/>
  </w:num>
  <w:num w:numId="12" w16cid:durableId="825366657">
    <w:abstractNumId w:val="10"/>
  </w:num>
  <w:num w:numId="13" w16cid:durableId="916746826">
    <w:abstractNumId w:val="11"/>
  </w:num>
  <w:num w:numId="14" w16cid:durableId="1771076498">
    <w:abstractNumId w:val="14"/>
  </w:num>
  <w:num w:numId="15" w16cid:durableId="1529827557">
    <w:abstractNumId w:val="6"/>
  </w:num>
  <w:num w:numId="16" w16cid:durableId="828834074">
    <w:abstractNumId w:val="8"/>
  </w:num>
  <w:num w:numId="17" w16cid:durableId="3167629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50DA"/>
    <w:rsid w:val="000042D7"/>
    <w:rsid w:val="00026E87"/>
    <w:rsid w:val="00047958"/>
    <w:rsid w:val="00126A44"/>
    <w:rsid w:val="00150BA0"/>
    <w:rsid w:val="00165AAE"/>
    <w:rsid w:val="00173EA0"/>
    <w:rsid w:val="00174A68"/>
    <w:rsid w:val="002E192B"/>
    <w:rsid w:val="002F3095"/>
    <w:rsid w:val="00311DDE"/>
    <w:rsid w:val="003637CC"/>
    <w:rsid w:val="003D54E2"/>
    <w:rsid w:val="003D6685"/>
    <w:rsid w:val="003E3FFD"/>
    <w:rsid w:val="003F3B36"/>
    <w:rsid w:val="00466F57"/>
    <w:rsid w:val="0047366C"/>
    <w:rsid w:val="0053012C"/>
    <w:rsid w:val="005550DA"/>
    <w:rsid w:val="00570A49"/>
    <w:rsid w:val="005937FC"/>
    <w:rsid w:val="005D2667"/>
    <w:rsid w:val="005E7567"/>
    <w:rsid w:val="006132C7"/>
    <w:rsid w:val="0071243E"/>
    <w:rsid w:val="0078790A"/>
    <w:rsid w:val="0082723D"/>
    <w:rsid w:val="00842F58"/>
    <w:rsid w:val="008B169E"/>
    <w:rsid w:val="009B61B8"/>
    <w:rsid w:val="009C0760"/>
    <w:rsid w:val="009C3840"/>
    <w:rsid w:val="00A0668B"/>
    <w:rsid w:val="00A92ED8"/>
    <w:rsid w:val="00BE3C2C"/>
    <w:rsid w:val="00CB512B"/>
    <w:rsid w:val="00D31478"/>
    <w:rsid w:val="00DC5189"/>
    <w:rsid w:val="00DF0DF7"/>
    <w:rsid w:val="00E25A8A"/>
    <w:rsid w:val="00E44E34"/>
    <w:rsid w:val="00F03048"/>
    <w:rsid w:val="00F40537"/>
    <w:rsid w:val="00FF54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46FF92C"/>
  <w15:chartTrackingRefBased/>
  <w15:docId w15:val="{22798680-F4B0-F247-B219-331B2B8E4E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026E87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nhideWhenUsed/>
    <w:rsid w:val="003D54E2"/>
    <w:rPr>
      <w:color w:val="0000FF"/>
      <w:u w:val="single"/>
    </w:rPr>
  </w:style>
  <w:style w:type="paragraph" w:customStyle="1" w:styleId="Default">
    <w:name w:val="Default"/>
    <w:rsid w:val="002F3095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n-US" w:eastAsia="en-US"/>
    </w:rPr>
  </w:style>
  <w:style w:type="table" w:styleId="TableGrid">
    <w:name w:val="Table Grid"/>
    <w:basedOn w:val="TableNormal"/>
    <w:rsid w:val="006132C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uiPriority w:val="22"/>
    <w:qFormat/>
    <w:rsid w:val="00026E87"/>
    <w:rPr>
      <w:b/>
      <w:bCs/>
    </w:rPr>
  </w:style>
  <w:style w:type="paragraph" w:styleId="ListParagraph">
    <w:name w:val="List Paragraph"/>
    <w:basedOn w:val="Normal"/>
    <w:uiPriority w:val="34"/>
    <w:qFormat/>
    <w:rsid w:val="00026E87"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232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5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0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49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7574%20Templates\Answer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40A2FB972A4114CA1B032ED86905885" ma:contentTypeVersion="12" ma:contentTypeDescription="Create a new document." ma:contentTypeScope="" ma:versionID="7e84e6f4d7200f7383fa00af1f8b1582">
  <xsd:schema xmlns:xsd="http://www.w3.org/2001/XMLSchema" xmlns:xs="http://www.w3.org/2001/XMLSchema" xmlns:p="http://schemas.microsoft.com/office/2006/metadata/properties" xmlns:ns2="a3e7473d-b49f-4349-a3ae-6e3d44f28b62" xmlns:ns3="cee5b2d2-a14d-4e0c-8797-72c9456148f6" targetNamespace="http://schemas.microsoft.com/office/2006/metadata/properties" ma:root="true" ma:fieldsID="a7546f2b2897cdf2de62ea16d84d2e65" ns2:_="" ns3:_="">
    <xsd:import namespace="a3e7473d-b49f-4349-a3ae-6e3d44f28b62"/>
    <xsd:import namespace="cee5b2d2-a14d-4e0c-8797-72c9456148f6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SearchProperties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3e7473d-b49f-4349-a3ae-6e3d44f28b62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9ecf9a66-1c15-4d19-8064-ccd24a9f6bf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e5b2d2-a14d-4e0c-8797-72c9456148f6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b30fa895-f5b4-421e-8088-f0de8d651a60}" ma:internalName="TaxCatchAll" ma:showField="CatchAllData" ma:web="cee5b2d2-a14d-4e0c-8797-72c9456148f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024F7A9-5B7B-42ED-B79F-2EEA8DA10A0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B00AD04-86DD-443C-8612-70458C06A47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3e7473d-b49f-4349-a3ae-6e3d44f28b62"/>
    <ds:schemaRef ds:uri="cee5b2d2-a14d-4e0c-8797-72c9456148f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E:\7574 Templates\Answers.dot</Template>
  <TotalTime>9</TotalTime>
  <Pages>4</Pages>
  <Words>342</Words>
  <Characters>1956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Answers – IT communication fundamentals Level 2</vt:lpstr>
    </vt:vector>
  </TitlesOfParts>
  <Company>City &amp; Guilds</Company>
  <LinksUpToDate>false</LinksUpToDate>
  <CharactersWithSpaces>2294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Answers – IT communication fundamentals Level 2</dc:title>
  <dc:subject/>
  <dc:creator>bradleys</dc:creator>
  <cp:keywords/>
  <dc:description/>
  <cp:lastModifiedBy>Marzi Hmd</cp:lastModifiedBy>
  <cp:revision>3</cp:revision>
  <dcterms:created xsi:type="dcterms:W3CDTF">2024-06-27T15:34:00Z</dcterms:created>
  <dcterms:modified xsi:type="dcterms:W3CDTF">2024-06-27T18:27:00Z</dcterms:modified>
</cp:coreProperties>
</file>